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FB7F5" w14:textId="77777777" w:rsidR="004D7356" w:rsidRDefault="00AB131E" w:rsidP="009E0C2B">
      <w:pPr>
        <w:pStyle w:val="ProposalTitle"/>
      </w:pPr>
      <w:bookmarkStart w:id="0" w:name="_Hlk17428632"/>
      <w:bookmarkEnd w:id="0"/>
      <w:r>
        <w:rPr>
          <w:noProof/>
          <w:lang w:val="en-US"/>
        </w:rPr>
        <w:drawing>
          <wp:inline distT="0" distB="0" distL="0" distR="0" wp14:anchorId="4E892979" wp14:editId="7F08E537">
            <wp:extent cx="2286000" cy="2000250"/>
            <wp:effectExtent l="0" t="0" r="0" b="0"/>
            <wp:docPr id="1" name="Picture 1" descr="X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U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2000250"/>
                    </a:xfrm>
                    <a:prstGeom prst="rect">
                      <a:avLst/>
                    </a:prstGeom>
                    <a:noFill/>
                    <a:ln>
                      <a:noFill/>
                    </a:ln>
                  </pic:spPr>
                </pic:pic>
              </a:graphicData>
            </a:graphic>
          </wp:inline>
        </w:drawing>
      </w:r>
    </w:p>
    <w:p w14:paraId="36313847" w14:textId="77777777" w:rsidR="004D7356" w:rsidRDefault="004D7356" w:rsidP="009E0C2B">
      <w:pPr>
        <w:pStyle w:val="ProposalTitle"/>
      </w:pPr>
    </w:p>
    <w:p w14:paraId="1948C274" w14:textId="346733AC" w:rsidR="009E0C2B" w:rsidRDefault="008307D4" w:rsidP="009E0C2B">
      <w:pPr>
        <w:pStyle w:val="ProposalTitle"/>
      </w:pPr>
      <w:r>
        <w:t>Barangay registry of aplaya</w:t>
      </w:r>
    </w:p>
    <w:p w14:paraId="17589AA2" w14:textId="77777777" w:rsidR="004D7356" w:rsidRDefault="004D7356" w:rsidP="004D7356">
      <w:pPr>
        <w:pStyle w:val="Heading1"/>
      </w:pPr>
    </w:p>
    <w:p w14:paraId="3D30FF0F" w14:textId="77777777" w:rsidR="004D7356" w:rsidRPr="004D7356" w:rsidRDefault="004D7356" w:rsidP="004D7356">
      <w:pPr>
        <w:jc w:val="center"/>
        <w:rPr>
          <w:rFonts w:ascii="Times New Roman" w:hAnsi="Times New Roman" w:cs="Times New Roman"/>
          <w:sz w:val="24"/>
          <w:lang w:val="en-US"/>
        </w:rPr>
      </w:pPr>
      <w:r w:rsidRPr="004D7356">
        <w:rPr>
          <w:rFonts w:ascii="Times New Roman" w:hAnsi="Times New Roman" w:cs="Times New Roman"/>
          <w:sz w:val="24"/>
          <w:lang w:val="en-US"/>
        </w:rPr>
        <w:t>A Research Paper Presented to the</w:t>
      </w:r>
    </w:p>
    <w:p w14:paraId="1BB5C3DC" w14:textId="77777777" w:rsidR="004D7356" w:rsidRPr="004D7356" w:rsidRDefault="00293556" w:rsidP="004D7356">
      <w:pPr>
        <w:jc w:val="center"/>
        <w:rPr>
          <w:rFonts w:ascii="Times New Roman" w:hAnsi="Times New Roman" w:cs="Times New Roman"/>
          <w:sz w:val="24"/>
          <w:lang w:val="en-US"/>
        </w:rPr>
      </w:pPr>
      <w:r>
        <w:rPr>
          <w:rFonts w:ascii="Times New Roman" w:hAnsi="Times New Roman" w:cs="Times New Roman"/>
          <w:sz w:val="24"/>
          <w:lang w:val="en-US"/>
        </w:rPr>
        <w:t>Computer Studies</w:t>
      </w:r>
      <w:r w:rsidR="004D7356" w:rsidRPr="004D7356">
        <w:rPr>
          <w:rFonts w:ascii="Times New Roman" w:hAnsi="Times New Roman" w:cs="Times New Roman"/>
          <w:sz w:val="24"/>
          <w:lang w:val="en-US"/>
        </w:rPr>
        <w:t xml:space="preserve"> Department</w:t>
      </w:r>
    </w:p>
    <w:p w14:paraId="2727877F" w14:textId="77777777" w:rsidR="004D7356" w:rsidRPr="004D7356" w:rsidRDefault="004D7356" w:rsidP="004D7356">
      <w:pPr>
        <w:jc w:val="center"/>
        <w:rPr>
          <w:rFonts w:ascii="Times New Roman" w:hAnsi="Times New Roman" w:cs="Times New Roman"/>
          <w:sz w:val="24"/>
          <w:lang w:val="en-US"/>
        </w:rPr>
      </w:pPr>
      <w:r w:rsidRPr="004D7356">
        <w:rPr>
          <w:rFonts w:ascii="Times New Roman" w:hAnsi="Times New Roman" w:cs="Times New Roman"/>
          <w:sz w:val="24"/>
          <w:lang w:val="en-US"/>
        </w:rPr>
        <w:t>Xavier University–Ateneo de Cagayan, Cagayan de Oro City</w:t>
      </w:r>
    </w:p>
    <w:p w14:paraId="3285CBEF" w14:textId="77777777" w:rsidR="004D7356" w:rsidRPr="004D7356" w:rsidRDefault="004D7356" w:rsidP="004D7356"/>
    <w:p w14:paraId="51ED5D86" w14:textId="77777777" w:rsidR="004D7356" w:rsidRDefault="004D7356" w:rsidP="004D7356"/>
    <w:p w14:paraId="1A29C562" w14:textId="4AC71FEE" w:rsidR="004D7356" w:rsidRDefault="004D7356" w:rsidP="004D7356">
      <w:pPr>
        <w:jc w:val="center"/>
        <w:rPr>
          <w:rFonts w:ascii="Times New Roman" w:hAnsi="Times New Roman" w:cs="Times New Roman"/>
          <w:sz w:val="24"/>
          <w:szCs w:val="24"/>
        </w:rPr>
      </w:pPr>
      <w:r>
        <w:rPr>
          <w:rFonts w:ascii="Times New Roman" w:hAnsi="Times New Roman" w:cs="Times New Roman"/>
          <w:sz w:val="24"/>
          <w:szCs w:val="24"/>
        </w:rPr>
        <w:t xml:space="preserve">In Partial Fulfilment of the Requirements </w:t>
      </w:r>
      <w:r w:rsidR="007A2603">
        <w:rPr>
          <w:rFonts w:ascii="Times New Roman" w:hAnsi="Times New Roman" w:cs="Times New Roman"/>
          <w:sz w:val="24"/>
          <w:szCs w:val="24"/>
        </w:rPr>
        <w:t>in</w:t>
      </w:r>
    </w:p>
    <w:p w14:paraId="4F860310" w14:textId="70D14294" w:rsidR="004D7356" w:rsidRPr="002073D1" w:rsidRDefault="008307D4" w:rsidP="004D7356">
      <w:pPr>
        <w:jc w:val="center"/>
        <w:rPr>
          <w:rFonts w:ascii="Times New Roman" w:hAnsi="Times New Roman" w:cs="Times New Roman"/>
          <w:sz w:val="24"/>
          <w:szCs w:val="24"/>
        </w:rPr>
      </w:pPr>
      <w:r>
        <w:rPr>
          <w:rFonts w:ascii="Times New Roman" w:hAnsi="Times New Roman" w:cs="Times New Roman"/>
          <w:sz w:val="24"/>
          <w:szCs w:val="24"/>
        </w:rPr>
        <w:t>Object- Oriented</w:t>
      </w:r>
      <w:r w:rsidR="00293556">
        <w:rPr>
          <w:rFonts w:ascii="Times New Roman" w:hAnsi="Times New Roman" w:cs="Times New Roman"/>
          <w:sz w:val="24"/>
          <w:szCs w:val="24"/>
        </w:rPr>
        <w:t xml:space="preserve"> Programming</w:t>
      </w:r>
    </w:p>
    <w:p w14:paraId="63305B12" w14:textId="26F41DC8" w:rsidR="009E0C2B" w:rsidRDefault="009E0C2B" w:rsidP="009E0C2B">
      <w:pPr>
        <w:pStyle w:val="Heading1"/>
      </w:pPr>
    </w:p>
    <w:p w14:paraId="7E27386D" w14:textId="77777777" w:rsidR="008307D4" w:rsidRPr="008307D4" w:rsidRDefault="008307D4" w:rsidP="008307D4"/>
    <w:p w14:paraId="5122AEB5" w14:textId="77777777" w:rsidR="004D7356" w:rsidRPr="004D7356" w:rsidRDefault="004D7356" w:rsidP="004D7356"/>
    <w:p w14:paraId="3A95488B" w14:textId="77777777" w:rsidR="004D7356" w:rsidRPr="008870E0" w:rsidRDefault="004D7356" w:rsidP="008870E0">
      <w:pPr>
        <w:spacing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by</w:t>
      </w:r>
    </w:p>
    <w:p w14:paraId="6519E0CE" w14:textId="77777777" w:rsidR="004D7356" w:rsidRDefault="00293556" w:rsidP="004D7356">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Alexis Lyndon </w:t>
      </w:r>
      <w:proofErr w:type="spellStart"/>
      <w:r>
        <w:rPr>
          <w:rFonts w:ascii="Times New Roman" w:hAnsi="Times New Roman" w:cs="Times New Roman"/>
          <w:sz w:val="24"/>
          <w:szCs w:val="24"/>
        </w:rPr>
        <w:t>Galaura</w:t>
      </w:r>
      <w:proofErr w:type="spellEnd"/>
    </w:p>
    <w:p w14:paraId="2CD23D17" w14:textId="77777777" w:rsidR="007465D1" w:rsidRPr="002073D1" w:rsidRDefault="001264CB" w:rsidP="00F97913">
      <w:pPr>
        <w:spacing w:line="480" w:lineRule="auto"/>
        <w:jc w:val="center"/>
        <w:rPr>
          <w:rFonts w:ascii="Times New Roman" w:hAnsi="Times New Roman" w:cs="Times New Roman"/>
          <w:sz w:val="24"/>
          <w:szCs w:val="24"/>
        </w:rPr>
      </w:pPr>
      <w:r>
        <w:rPr>
          <w:rFonts w:ascii="Times New Roman" w:hAnsi="Times New Roman" w:cs="Times New Roman"/>
          <w:sz w:val="24"/>
          <w:szCs w:val="24"/>
        </w:rPr>
        <w:t>Ella Rose Cabalatungan</w:t>
      </w:r>
    </w:p>
    <w:p w14:paraId="187E77AB" w14:textId="77777777" w:rsidR="008870E0" w:rsidRDefault="008870E0" w:rsidP="00F97913">
      <w:pPr>
        <w:spacing w:line="480" w:lineRule="auto"/>
        <w:jc w:val="center"/>
        <w:rPr>
          <w:rFonts w:ascii="Times New Roman" w:hAnsi="Times New Roman" w:cs="Times New Roman"/>
          <w:color w:val="000000"/>
          <w:sz w:val="24"/>
          <w:szCs w:val="24"/>
        </w:rPr>
      </w:pPr>
    </w:p>
    <w:p w14:paraId="46C1AC91" w14:textId="347893B0" w:rsidR="009E0C2B" w:rsidRPr="00F97913" w:rsidRDefault="008307D4" w:rsidP="00F97913">
      <w:pPr>
        <w:spacing w:line="480" w:lineRule="auto"/>
        <w:jc w:val="center"/>
        <w:rPr>
          <w:rFonts w:ascii="Times New Roman" w:hAnsi="Times New Roman" w:cs="Times New Roman"/>
          <w:sz w:val="24"/>
          <w:szCs w:val="24"/>
        </w:rPr>
      </w:pPr>
      <w:r>
        <w:rPr>
          <w:rFonts w:ascii="Times New Roman" w:hAnsi="Times New Roman" w:cs="Times New Roman"/>
          <w:color w:val="000000"/>
          <w:sz w:val="24"/>
          <w:szCs w:val="24"/>
        </w:rPr>
        <w:t>October 7</w:t>
      </w:r>
      <w:r w:rsidR="00FA68B6">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FA68B6">
        <w:rPr>
          <w:rFonts w:ascii="Times New Roman" w:hAnsi="Times New Roman" w:cs="Times New Roman"/>
          <w:color w:val="000000"/>
          <w:sz w:val="24"/>
          <w:szCs w:val="24"/>
        </w:rPr>
        <w:t>2019</w:t>
      </w:r>
    </w:p>
    <w:p w14:paraId="0F062187" w14:textId="77777777" w:rsidR="00293556" w:rsidRDefault="00293556" w:rsidP="00175421">
      <w:pPr>
        <w:jc w:val="center"/>
        <w:rPr>
          <w:b/>
          <w:bCs/>
          <w:iCs w:val="0"/>
          <w:sz w:val="32"/>
          <w:szCs w:val="32"/>
        </w:rPr>
      </w:pPr>
    </w:p>
    <w:p w14:paraId="57B2CAFC" w14:textId="76360B26" w:rsidR="00DC5DDC" w:rsidRDefault="00DC5DDC" w:rsidP="00175421">
      <w:pPr>
        <w:jc w:val="center"/>
        <w:rPr>
          <w:b/>
          <w:bCs/>
          <w:iCs w:val="0"/>
          <w:sz w:val="32"/>
          <w:szCs w:val="32"/>
        </w:rPr>
      </w:pPr>
    </w:p>
    <w:p w14:paraId="12569D74" w14:textId="77777777" w:rsidR="008307D4" w:rsidRDefault="008307D4" w:rsidP="00175421">
      <w:pPr>
        <w:jc w:val="center"/>
        <w:rPr>
          <w:b/>
          <w:bCs/>
          <w:iCs w:val="0"/>
          <w:sz w:val="32"/>
          <w:szCs w:val="32"/>
        </w:rPr>
      </w:pPr>
    </w:p>
    <w:p w14:paraId="7940EC44" w14:textId="26BFEEC5" w:rsidR="009E0C2B" w:rsidRPr="00913CBE" w:rsidRDefault="0070471F" w:rsidP="00175421">
      <w:pPr>
        <w:jc w:val="center"/>
        <w:rPr>
          <w:b/>
          <w:bCs/>
          <w:iCs w:val="0"/>
          <w:sz w:val="32"/>
          <w:szCs w:val="32"/>
        </w:rPr>
      </w:pPr>
      <w:r>
        <w:rPr>
          <w:b/>
          <w:bCs/>
          <w:iCs w:val="0"/>
          <w:sz w:val="32"/>
          <w:szCs w:val="32"/>
        </w:rPr>
        <w:lastRenderedPageBreak/>
        <w:t xml:space="preserve">TABLE OF </w:t>
      </w:r>
      <w:r w:rsidR="009E0C2B" w:rsidRPr="00913CBE">
        <w:rPr>
          <w:b/>
          <w:bCs/>
          <w:iCs w:val="0"/>
          <w:sz w:val="32"/>
          <w:szCs w:val="32"/>
        </w:rPr>
        <w:t>CONTENTS</w:t>
      </w:r>
    </w:p>
    <w:p w14:paraId="3FBF3C04" w14:textId="3A092D73" w:rsidR="0071311F" w:rsidRPr="00411B0D" w:rsidRDefault="008307D4" w:rsidP="008307D4">
      <w:pPr>
        <w:pStyle w:val="TOC1"/>
        <w:numPr>
          <w:ilvl w:val="0"/>
          <w:numId w:val="32"/>
        </w:numPr>
        <w:tabs>
          <w:tab w:val="right" w:leader="dot" w:pos="9629"/>
        </w:tabs>
        <w:rPr>
          <w:b w:val="0"/>
          <w:noProof/>
        </w:rPr>
      </w:pPr>
      <w:r w:rsidRPr="00411B0D">
        <w:rPr>
          <w:b w:val="0"/>
        </w:rPr>
        <w:t>Introduction</w:t>
      </w:r>
      <w:r w:rsidR="009E0C2B" w:rsidRPr="00411B0D">
        <w:rPr>
          <w:b w:val="0"/>
        </w:rPr>
        <w:fldChar w:fldCharType="begin"/>
      </w:r>
      <w:r w:rsidR="009E0C2B" w:rsidRPr="00411B0D">
        <w:rPr>
          <w:b w:val="0"/>
        </w:rPr>
        <w:instrText xml:space="preserve"> TOC \o "1-3" \u </w:instrText>
      </w:r>
      <w:r w:rsidR="009E0C2B" w:rsidRPr="00411B0D">
        <w:rPr>
          <w:b w:val="0"/>
        </w:rPr>
        <w:fldChar w:fldCharType="separate"/>
      </w:r>
      <w:r w:rsidR="0071311F" w:rsidRPr="00411B0D">
        <w:rPr>
          <w:b w:val="0"/>
          <w:noProof/>
        </w:rPr>
        <w:tab/>
      </w:r>
      <w:r w:rsidR="005C2BFF">
        <w:rPr>
          <w:b w:val="0"/>
          <w:noProof/>
        </w:rPr>
        <w:t>2</w:t>
      </w:r>
    </w:p>
    <w:p w14:paraId="4E2A59C9" w14:textId="656D9CD6" w:rsidR="008307D4" w:rsidRPr="00411B0D" w:rsidRDefault="008307D4" w:rsidP="008307D4">
      <w:pPr>
        <w:pStyle w:val="TOC1"/>
        <w:numPr>
          <w:ilvl w:val="0"/>
          <w:numId w:val="32"/>
        </w:numPr>
        <w:tabs>
          <w:tab w:val="right" w:leader="dot" w:pos="9629"/>
        </w:tabs>
        <w:rPr>
          <w:b w:val="0"/>
          <w:noProof/>
        </w:rPr>
      </w:pPr>
      <w:r w:rsidRPr="00411B0D">
        <w:rPr>
          <w:b w:val="0"/>
        </w:rPr>
        <w:t>requirement analysis</w:t>
      </w:r>
      <w:r w:rsidRPr="00411B0D">
        <w:rPr>
          <w:b w:val="0"/>
        </w:rPr>
        <w:fldChar w:fldCharType="begin"/>
      </w:r>
      <w:r w:rsidRPr="00411B0D">
        <w:rPr>
          <w:b w:val="0"/>
        </w:rPr>
        <w:instrText xml:space="preserve"> TOC \o "1-3" \u </w:instrText>
      </w:r>
      <w:r w:rsidRPr="00411B0D">
        <w:rPr>
          <w:b w:val="0"/>
        </w:rPr>
        <w:fldChar w:fldCharType="separate"/>
      </w:r>
      <w:r w:rsidRPr="00411B0D">
        <w:rPr>
          <w:b w:val="0"/>
          <w:noProof/>
        </w:rPr>
        <w:tab/>
      </w:r>
      <w:r w:rsidRPr="00411B0D">
        <w:rPr>
          <w:b w:val="0"/>
          <w:noProof/>
        </w:rPr>
        <w:fldChar w:fldCharType="begin"/>
      </w:r>
      <w:r w:rsidRPr="00411B0D">
        <w:rPr>
          <w:b w:val="0"/>
          <w:noProof/>
        </w:rPr>
        <w:instrText xml:space="preserve"> PAGEREF _Toc17405027 \h </w:instrText>
      </w:r>
      <w:r w:rsidRPr="00411B0D">
        <w:rPr>
          <w:b w:val="0"/>
          <w:noProof/>
        </w:rPr>
      </w:r>
      <w:r w:rsidRPr="00411B0D">
        <w:rPr>
          <w:b w:val="0"/>
          <w:noProof/>
        </w:rPr>
        <w:fldChar w:fldCharType="separate"/>
      </w:r>
      <w:r w:rsidRPr="00411B0D">
        <w:rPr>
          <w:b w:val="0"/>
          <w:noProof/>
        </w:rPr>
        <w:t>3</w:t>
      </w:r>
      <w:r w:rsidRPr="00411B0D">
        <w:rPr>
          <w:b w:val="0"/>
          <w:noProof/>
        </w:rPr>
        <w:fldChar w:fldCharType="end"/>
      </w:r>
    </w:p>
    <w:p w14:paraId="58A42EF7" w14:textId="55500412" w:rsidR="008307D4" w:rsidRPr="00411B0D" w:rsidRDefault="008307D4" w:rsidP="008307D4">
      <w:pPr>
        <w:pStyle w:val="TOC1"/>
        <w:numPr>
          <w:ilvl w:val="0"/>
          <w:numId w:val="32"/>
        </w:numPr>
        <w:tabs>
          <w:tab w:val="right" w:leader="dot" w:pos="9629"/>
        </w:tabs>
        <w:rPr>
          <w:b w:val="0"/>
          <w:noProof/>
        </w:rPr>
      </w:pPr>
      <w:r w:rsidRPr="00411B0D">
        <w:rPr>
          <w:b w:val="0"/>
        </w:rPr>
        <w:t>Use- Case analysis</w:t>
      </w:r>
      <w:r w:rsidRPr="00411B0D">
        <w:rPr>
          <w:b w:val="0"/>
        </w:rPr>
        <w:fldChar w:fldCharType="begin"/>
      </w:r>
      <w:r w:rsidRPr="00411B0D">
        <w:rPr>
          <w:b w:val="0"/>
        </w:rPr>
        <w:instrText xml:space="preserve"> TOC \o "1-3" \u </w:instrText>
      </w:r>
      <w:r w:rsidRPr="00411B0D">
        <w:rPr>
          <w:b w:val="0"/>
        </w:rPr>
        <w:fldChar w:fldCharType="separate"/>
      </w:r>
      <w:r w:rsidRPr="00411B0D">
        <w:rPr>
          <w:b w:val="0"/>
          <w:noProof/>
        </w:rPr>
        <w:tab/>
      </w:r>
      <w:r w:rsidR="005C2BFF">
        <w:rPr>
          <w:b w:val="0"/>
          <w:noProof/>
        </w:rPr>
        <w:t>4</w:t>
      </w:r>
    </w:p>
    <w:p w14:paraId="4CDBD768" w14:textId="4BE57D2A" w:rsidR="008307D4" w:rsidRPr="00411B0D" w:rsidRDefault="008307D4" w:rsidP="008307D4">
      <w:pPr>
        <w:pStyle w:val="TOC1"/>
        <w:numPr>
          <w:ilvl w:val="0"/>
          <w:numId w:val="32"/>
        </w:numPr>
        <w:tabs>
          <w:tab w:val="right" w:leader="dot" w:pos="9629"/>
        </w:tabs>
        <w:rPr>
          <w:b w:val="0"/>
          <w:noProof/>
        </w:rPr>
      </w:pPr>
      <w:r w:rsidRPr="00411B0D">
        <w:rPr>
          <w:b w:val="0"/>
        </w:rPr>
        <w:t>class diagram</w:t>
      </w:r>
      <w:r w:rsidRPr="00411B0D">
        <w:rPr>
          <w:b w:val="0"/>
        </w:rPr>
        <w:fldChar w:fldCharType="begin"/>
      </w:r>
      <w:r w:rsidRPr="00411B0D">
        <w:rPr>
          <w:b w:val="0"/>
        </w:rPr>
        <w:instrText xml:space="preserve"> TOC \o "1-3" \u </w:instrText>
      </w:r>
      <w:r w:rsidRPr="00411B0D">
        <w:rPr>
          <w:b w:val="0"/>
        </w:rPr>
        <w:fldChar w:fldCharType="separate"/>
      </w:r>
      <w:r w:rsidRPr="00411B0D">
        <w:rPr>
          <w:b w:val="0"/>
          <w:noProof/>
        </w:rPr>
        <w:tab/>
      </w:r>
      <w:r w:rsidR="005C2BFF">
        <w:rPr>
          <w:b w:val="0"/>
          <w:noProof/>
        </w:rPr>
        <w:t>5</w:t>
      </w:r>
    </w:p>
    <w:p w14:paraId="76EEE051" w14:textId="11991422" w:rsidR="008307D4" w:rsidRPr="00411B0D" w:rsidRDefault="008307D4" w:rsidP="008307D4">
      <w:pPr>
        <w:pStyle w:val="TOC1"/>
        <w:numPr>
          <w:ilvl w:val="0"/>
          <w:numId w:val="32"/>
        </w:numPr>
        <w:tabs>
          <w:tab w:val="right" w:leader="dot" w:pos="9629"/>
        </w:tabs>
        <w:rPr>
          <w:b w:val="0"/>
          <w:noProof/>
        </w:rPr>
      </w:pPr>
      <w:r w:rsidRPr="00411B0D">
        <w:rPr>
          <w:b w:val="0"/>
        </w:rPr>
        <w:t>Sequence diagram</w:t>
      </w:r>
      <w:r w:rsidRPr="00411B0D">
        <w:rPr>
          <w:b w:val="0"/>
        </w:rPr>
        <w:fldChar w:fldCharType="begin"/>
      </w:r>
      <w:r w:rsidRPr="00411B0D">
        <w:rPr>
          <w:b w:val="0"/>
        </w:rPr>
        <w:instrText xml:space="preserve"> TOC \o "1-3" \u </w:instrText>
      </w:r>
      <w:r w:rsidRPr="00411B0D">
        <w:rPr>
          <w:b w:val="0"/>
        </w:rPr>
        <w:fldChar w:fldCharType="separate"/>
      </w:r>
      <w:r w:rsidRPr="00411B0D">
        <w:rPr>
          <w:b w:val="0"/>
          <w:noProof/>
        </w:rPr>
        <w:tab/>
      </w:r>
      <w:r w:rsidR="005C2BFF">
        <w:rPr>
          <w:b w:val="0"/>
          <w:noProof/>
        </w:rPr>
        <w:t>6</w:t>
      </w:r>
    </w:p>
    <w:p w14:paraId="3F17A25A" w14:textId="723C853E" w:rsidR="008307D4" w:rsidRPr="00411B0D" w:rsidRDefault="008307D4" w:rsidP="008307D4">
      <w:pPr>
        <w:pStyle w:val="TOC1"/>
        <w:numPr>
          <w:ilvl w:val="0"/>
          <w:numId w:val="32"/>
        </w:numPr>
        <w:tabs>
          <w:tab w:val="right" w:leader="dot" w:pos="9629"/>
        </w:tabs>
        <w:rPr>
          <w:b w:val="0"/>
          <w:noProof/>
        </w:rPr>
      </w:pPr>
      <w:r w:rsidRPr="00411B0D">
        <w:rPr>
          <w:b w:val="0"/>
        </w:rPr>
        <w:t>API</w:t>
      </w:r>
      <w:r w:rsidRPr="00411B0D">
        <w:rPr>
          <w:b w:val="0"/>
        </w:rPr>
        <w:fldChar w:fldCharType="begin"/>
      </w:r>
      <w:r w:rsidRPr="00411B0D">
        <w:rPr>
          <w:b w:val="0"/>
        </w:rPr>
        <w:instrText xml:space="preserve"> TOC \o "1-3" \u </w:instrText>
      </w:r>
      <w:r w:rsidRPr="00411B0D">
        <w:rPr>
          <w:b w:val="0"/>
        </w:rPr>
        <w:fldChar w:fldCharType="separate"/>
      </w:r>
      <w:r w:rsidRPr="00411B0D">
        <w:rPr>
          <w:b w:val="0"/>
          <w:noProof/>
        </w:rPr>
        <w:tab/>
      </w:r>
      <w:r w:rsidR="005C2BFF">
        <w:rPr>
          <w:b w:val="0"/>
          <w:noProof/>
        </w:rPr>
        <w:t>12</w:t>
      </w:r>
    </w:p>
    <w:p w14:paraId="02FAC992" w14:textId="13179121" w:rsidR="008307D4" w:rsidRPr="00411B0D" w:rsidRDefault="008307D4" w:rsidP="008307D4">
      <w:pPr>
        <w:pStyle w:val="TOC1"/>
        <w:tabs>
          <w:tab w:val="right" w:leader="dot" w:pos="9629"/>
        </w:tabs>
        <w:rPr>
          <w:rFonts w:asciiTheme="minorHAnsi" w:eastAsiaTheme="minorEastAsia" w:hAnsiTheme="minorHAnsi" w:cstheme="minorBidi"/>
          <w:b w:val="0"/>
          <w:bCs w:val="0"/>
          <w:caps w:val="0"/>
          <w:noProof/>
          <w:sz w:val="22"/>
          <w:szCs w:val="22"/>
          <w:lang w:val="en-US"/>
        </w:rPr>
      </w:pPr>
      <w:r w:rsidRPr="00411B0D">
        <w:rPr>
          <w:b w:val="0"/>
          <w:noProof/>
          <w:lang w:val="en-US"/>
        </w:rPr>
        <w:t>Appendi</w:t>
      </w:r>
      <w:r w:rsidR="001D1758" w:rsidRPr="00411B0D">
        <w:rPr>
          <w:b w:val="0"/>
          <w:noProof/>
          <w:lang w:val="en-US"/>
        </w:rPr>
        <w:t>X</w:t>
      </w:r>
      <w:r w:rsidRPr="00411B0D">
        <w:rPr>
          <w:b w:val="0"/>
          <w:noProof/>
        </w:rPr>
        <w:tab/>
      </w:r>
      <w:r w:rsidR="005C2BFF">
        <w:rPr>
          <w:b w:val="0"/>
          <w:noProof/>
        </w:rPr>
        <w:t>13</w:t>
      </w:r>
    </w:p>
    <w:p w14:paraId="6A139671" w14:textId="36520DB7" w:rsidR="008307D4" w:rsidRPr="00411B0D" w:rsidRDefault="008307D4" w:rsidP="008307D4">
      <w:pPr>
        <w:pStyle w:val="TOC2"/>
        <w:tabs>
          <w:tab w:val="right" w:leader="dot" w:pos="9629"/>
        </w:tabs>
        <w:rPr>
          <w:rFonts w:asciiTheme="minorHAnsi" w:eastAsiaTheme="minorEastAsia" w:hAnsiTheme="minorHAnsi" w:cstheme="minorBidi"/>
          <w:smallCaps w:val="0"/>
          <w:noProof/>
          <w:sz w:val="22"/>
          <w:szCs w:val="22"/>
          <w:lang w:val="en-US"/>
        </w:rPr>
      </w:pPr>
      <w:r w:rsidRPr="00411B0D">
        <w:rPr>
          <w:noProof/>
          <w:lang w:val="en-US"/>
        </w:rPr>
        <w:t xml:space="preserve">Appendix 1: </w:t>
      </w:r>
      <w:r w:rsidR="001D1758" w:rsidRPr="00411B0D">
        <w:rPr>
          <w:noProof/>
          <w:lang w:val="en-US"/>
        </w:rPr>
        <w:t>DATABASE DOCUMENTATION</w:t>
      </w:r>
      <w:r w:rsidRPr="00411B0D">
        <w:rPr>
          <w:noProof/>
        </w:rPr>
        <w:tab/>
      </w:r>
      <w:r w:rsidR="005C2BFF">
        <w:rPr>
          <w:noProof/>
        </w:rPr>
        <w:t>13</w:t>
      </w:r>
    </w:p>
    <w:p w14:paraId="701333B5" w14:textId="0BC3AB01" w:rsidR="008307D4" w:rsidRPr="00411B0D" w:rsidRDefault="008307D4" w:rsidP="008307D4">
      <w:pPr>
        <w:rPr>
          <w:rFonts w:eastAsiaTheme="minorEastAsia"/>
        </w:rPr>
      </w:pPr>
      <w:r w:rsidRPr="00411B0D">
        <w:fldChar w:fldCharType="end"/>
      </w:r>
    </w:p>
    <w:p w14:paraId="713DBFFF" w14:textId="178B2450" w:rsidR="008307D4" w:rsidRPr="00411B0D" w:rsidRDefault="008307D4" w:rsidP="008307D4">
      <w:pPr>
        <w:rPr>
          <w:rFonts w:eastAsiaTheme="minorEastAsia"/>
        </w:rPr>
      </w:pPr>
      <w:r w:rsidRPr="00411B0D">
        <w:fldChar w:fldCharType="end"/>
      </w:r>
    </w:p>
    <w:p w14:paraId="6979C7E0" w14:textId="4F1C35E1" w:rsidR="008307D4" w:rsidRPr="00411B0D" w:rsidRDefault="008307D4" w:rsidP="008307D4">
      <w:pPr>
        <w:rPr>
          <w:rFonts w:asciiTheme="minorHAnsi" w:eastAsiaTheme="minorEastAsia" w:hAnsiTheme="minorHAnsi" w:cstheme="minorBidi"/>
          <w:smallCaps/>
          <w:noProof/>
          <w:szCs w:val="22"/>
          <w:lang w:val="en-US"/>
        </w:rPr>
      </w:pPr>
      <w:r w:rsidRPr="00411B0D">
        <w:fldChar w:fldCharType="end"/>
      </w:r>
    </w:p>
    <w:p w14:paraId="3926B867" w14:textId="7FF5CF63" w:rsidR="008307D4" w:rsidRPr="00411B0D" w:rsidRDefault="008307D4" w:rsidP="008307D4">
      <w:pPr>
        <w:rPr>
          <w:rFonts w:eastAsiaTheme="minorEastAsia"/>
        </w:rPr>
      </w:pPr>
      <w:r w:rsidRPr="00411B0D">
        <w:fldChar w:fldCharType="end"/>
      </w:r>
    </w:p>
    <w:p w14:paraId="3EA630CD" w14:textId="25B77847" w:rsidR="008307D4" w:rsidRPr="00411B0D" w:rsidRDefault="008307D4" w:rsidP="008307D4">
      <w:pPr>
        <w:rPr>
          <w:rFonts w:eastAsiaTheme="minorEastAsia"/>
        </w:rPr>
      </w:pPr>
      <w:r w:rsidRPr="00411B0D">
        <w:fldChar w:fldCharType="end"/>
      </w:r>
    </w:p>
    <w:p w14:paraId="797B7797" w14:textId="66331240" w:rsidR="001E1759" w:rsidRDefault="009E0C2B" w:rsidP="00202D98">
      <w:r w:rsidRPr="00411B0D">
        <w:fldChar w:fldCharType="end"/>
      </w:r>
    </w:p>
    <w:p w14:paraId="52241A97" w14:textId="77777777" w:rsidR="00342F3C" w:rsidRPr="00342F3C" w:rsidRDefault="00342F3C" w:rsidP="00342F3C">
      <w:pPr>
        <w:rPr>
          <w:lang w:val="en-US"/>
        </w:rPr>
      </w:pPr>
    </w:p>
    <w:p w14:paraId="4E1CF204" w14:textId="77777777" w:rsidR="009E0C2B" w:rsidRDefault="009E0C2B" w:rsidP="009E0C2B"/>
    <w:p w14:paraId="477D5127" w14:textId="2A5A49B6" w:rsidR="009E0C2B" w:rsidRDefault="009E0C2B" w:rsidP="009E0C2B">
      <w:pPr>
        <w:pStyle w:val="Heading2"/>
      </w:pPr>
      <w:r>
        <w:br w:type="page"/>
      </w:r>
    </w:p>
    <w:p w14:paraId="2D9F2CDF" w14:textId="02A25D3C" w:rsidR="009E0C2B" w:rsidRDefault="001D1758" w:rsidP="001D1758">
      <w:pPr>
        <w:pStyle w:val="Heading1"/>
        <w:numPr>
          <w:ilvl w:val="0"/>
          <w:numId w:val="33"/>
        </w:numPr>
        <w:jc w:val="left"/>
      </w:pPr>
      <w:r>
        <w:lastRenderedPageBreak/>
        <w:t>Introduction</w:t>
      </w:r>
    </w:p>
    <w:p w14:paraId="3BF8E055" w14:textId="65943A0D" w:rsidR="008E6F98" w:rsidRPr="008E6F98" w:rsidRDefault="008E6F98" w:rsidP="008E6F98">
      <w:pPr>
        <w:spacing w:after="240"/>
        <w:ind w:firstLine="360"/>
        <w:rPr>
          <w:sz w:val="24"/>
          <w:szCs w:val="24"/>
        </w:rPr>
      </w:pPr>
      <w:r w:rsidRPr="008E6F98">
        <w:rPr>
          <w:sz w:val="24"/>
        </w:rPr>
        <w:t xml:space="preserve">Section 394 (d) (6) of the Local Government Code Memorandum </w:t>
      </w:r>
      <w:r w:rsidRPr="008E6F98">
        <w:rPr>
          <w:sz w:val="24"/>
          <w:szCs w:val="24"/>
        </w:rPr>
        <w:t>Circulars Nos. 2005 – 69 – 134 and 2008 – 114</w:t>
      </w:r>
      <w:r>
        <w:rPr>
          <w:sz w:val="24"/>
          <w:szCs w:val="24"/>
        </w:rPr>
        <w:t xml:space="preserve"> </w:t>
      </w:r>
      <w:r w:rsidRPr="008E6F98">
        <w:rPr>
          <w:sz w:val="24"/>
        </w:rPr>
        <w:t>dated July 21, 2005 provides that the Barangay Secretary is mandated to maintain, update and keep records of inhabitants in the barangay. The maintenance and updating of the list of inhabitants is necessitated by the call of the times and the need to formulate an efficient system of keeping the records of the inhabitants in all the barangays in the country. This needs to be done for the following purposes: (1) for easy identification of inhabitants; (2) as a tool for planning, and (3) as updated reference in the number of inhabitants in a specific barangay.</w:t>
      </w:r>
    </w:p>
    <w:p w14:paraId="79DFEE55" w14:textId="7B950BE3" w:rsidR="0070471F" w:rsidRDefault="008E6F98" w:rsidP="008E6F98">
      <w:pPr>
        <w:ind w:firstLine="360"/>
      </w:pPr>
      <w:r w:rsidRPr="008E6F98">
        <w:rPr>
          <w:sz w:val="24"/>
        </w:rPr>
        <w:t xml:space="preserve">Thus, </w:t>
      </w:r>
      <w:r>
        <w:rPr>
          <w:sz w:val="24"/>
        </w:rPr>
        <w:t>this study</w:t>
      </w:r>
      <w:r w:rsidRPr="008E6F98">
        <w:rPr>
          <w:sz w:val="24"/>
        </w:rPr>
        <w:t xml:space="preserve"> proposed Barangay Registry System for Barangay </w:t>
      </w:r>
      <w:proofErr w:type="spellStart"/>
      <w:r w:rsidRPr="008E6F98">
        <w:rPr>
          <w:sz w:val="24"/>
        </w:rPr>
        <w:t>Aplaya</w:t>
      </w:r>
      <w:proofErr w:type="spellEnd"/>
      <w:r w:rsidRPr="008E6F98">
        <w:rPr>
          <w:sz w:val="24"/>
        </w:rPr>
        <w:t xml:space="preserve">, Municipality of </w:t>
      </w:r>
      <w:proofErr w:type="spellStart"/>
      <w:r w:rsidRPr="008E6F98">
        <w:rPr>
          <w:sz w:val="24"/>
        </w:rPr>
        <w:t>Jasaan</w:t>
      </w:r>
      <w:proofErr w:type="spellEnd"/>
      <w:r w:rsidRPr="008E6F98">
        <w:rPr>
          <w:sz w:val="24"/>
        </w:rPr>
        <w:t xml:space="preserve"> that will give safer storage, fast retrieval, maintains reliability and accuracy, and faster tracking of files. Proposing </w:t>
      </w:r>
      <w:r>
        <w:rPr>
          <w:sz w:val="24"/>
        </w:rPr>
        <w:t>a system</w:t>
      </w:r>
      <w:r w:rsidRPr="008E6F98">
        <w:rPr>
          <w:sz w:val="24"/>
        </w:rPr>
        <w:t xml:space="preserve"> for the records </w:t>
      </w:r>
      <w:r>
        <w:rPr>
          <w:sz w:val="24"/>
        </w:rPr>
        <w:t>will be</w:t>
      </w:r>
      <w:r w:rsidRPr="008E6F98">
        <w:rPr>
          <w:sz w:val="24"/>
        </w:rPr>
        <w:t xml:space="preserve"> useful to the staff, from hand written records and manual issuing of barangay clearance, certificates and </w:t>
      </w:r>
      <w:proofErr w:type="gramStart"/>
      <w:r w:rsidRPr="008E6F98">
        <w:rPr>
          <w:sz w:val="24"/>
        </w:rPr>
        <w:t>other</w:t>
      </w:r>
      <w:proofErr w:type="gramEnd"/>
      <w:r w:rsidRPr="008E6F98">
        <w:rPr>
          <w:sz w:val="24"/>
        </w:rPr>
        <w:t xml:space="preserve"> barangay issuance.</w:t>
      </w:r>
    </w:p>
    <w:p w14:paraId="28390984" w14:textId="2F2EC4ED" w:rsidR="001D1758" w:rsidRDefault="001D1758" w:rsidP="001D1758"/>
    <w:p w14:paraId="304585E0" w14:textId="762DAAAE" w:rsidR="001D1758" w:rsidRDefault="001D1758" w:rsidP="001D1758"/>
    <w:p w14:paraId="50F9B9EA" w14:textId="175E24A5" w:rsidR="001D1758" w:rsidRDefault="001D1758" w:rsidP="001D1758"/>
    <w:p w14:paraId="11B0913B" w14:textId="3DC03C41" w:rsidR="001D1758" w:rsidRDefault="001D1758" w:rsidP="001D1758"/>
    <w:p w14:paraId="12D46FD2" w14:textId="7AD27578" w:rsidR="001D1758" w:rsidRDefault="001D1758" w:rsidP="001D1758"/>
    <w:p w14:paraId="76F186E9" w14:textId="2AD17E79" w:rsidR="001D1758" w:rsidRDefault="001D1758" w:rsidP="001D1758"/>
    <w:p w14:paraId="41EDBC1A" w14:textId="58560A9C" w:rsidR="001D1758" w:rsidRDefault="001D1758" w:rsidP="001D1758"/>
    <w:p w14:paraId="77E1E25A" w14:textId="2FB5952D" w:rsidR="001D1758" w:rsidRDefault="001D1758" w:rsidP="001D1758"/>
    <w:p w14:paraId="6428AA33" w14:textId="071651FA" w:rsidR="001D1758" w:rsidRDefault="001D1758" w:rsidP="001D1758"/>
    <w:p w14:paraId="7E53A96D" w14:textId="6A97B0FB" w:rsidR="001D1758" w:rsidRDefault="001D1758" w:rsidP="001D1758"/>
    <w:p w14:paraId="586D8D16" w14:textId="7DCA6127" w:rsidR="001D1758" w:rsidRDefault="001D1758" w:rsidP="001D1758"/>
    <w:p w14:paraId="57FDFF0A" w14:textId="462E15CC" w:rsidR="001D1758" w:rsidRDefault="001D1758" w:rsidP="001D1758"/>
    <w:p w14:paraId="710713EA" w14:textId="3793EBEC" w:rsidR="001D1758" w:rsidRDefault="001D1758" w:rsidP="001D1758"/>
    <w:p w14:paraId="40CE9693" w14:textId="50735713" w:rsidR="001D1758" w:rsidRDefault="001D1758" w:rsidP="001D1758"/>
    <w:p w14:paraId="73E04D4A" w14:textId="7F020478" w:rsidR="001D1758" w:rsidRDefault="001D1758" w:rsidP="001D1758"/>
    <w:p w14:paraId="0B7261B7" w14:textId="3E1B4F2B" w:rsidR="001D1758" w:rsidRDefault="001D1758" w:rsidP="001D1758"/>
    <w:p w14:paraId="38B90C79" w14:textId="2E204E5B" w:rsidR="001D1758" w:rsidRDefault="001D1758" w:rsidP="001D1758"/>
    <w:p w14:paraId="286ACF14" w14:textId="2496F9D3" w:rsidR="001D1758" w:rsidRDefault="001D1758" w:rsidP="001D1758"/>
    <w:p w14:paraId="4EFAD909" w14:textId="08650FC1" w:rsidR="001D1758" w:rsidRDefault="001D1758" w:rsidP="001D1758"/>
    <w:p w14:paraId="148B05C4" w14:textId="3468DECF" w:rsidR="001D1758" w:rsidRDefault="001D1758" w:rsidP="001D1758"/>
    <w:p w14:paraId="3638844A" w14:textId="37DC8EB1" w:rsidR="001D1758" w:rsidRDefault="001D1758" w:rsidP="001D1758">
      <w:pPr>
        <w:pStyle w:val="Heading1"/>
        <w:numPr>
          <w:ilvl w:val="0"/>
          <w:numId w:val="33"/>
        </w:numPr>
        <w:jc w:val="left"/>
      </w:pPr>
      <w:r>
        <w:lastRenderedPageBreak/>
        <w:t>Requirement analysis</w:t>
      </w:r>
    </w:p>
    <w:p w14:paraId="70295CB6" w14:textId="77777777" w:rsidR="001D1758" w:rsidRPr="001D1758" w:rsidRDefault="001D1758" w:rsidP="001D1758">
      <w:pPr>
        <w:spacing w:after="240"/>
        <w:rPr>
          <w:u w:val="single"/>
          <w:lang w:val="en-PH"/>
        </w:rPr>
      </w:pPr>
      <w:r w:rsidRPr="001D1758">
        <w:rPr>
          <w:u w:val="single"/>
          <w:lang w:val="en-PH"/>
        </w:rPr>
        <w:t>Functional Requirements:</w:t>
      </w:r>
    </w:p>
    <w:p w14:paraId="7DD692EC" w14:textId="77777777" w:rsidR="001D1758" w:rsidRPr="001D1758" w:rsidRDefault="001D1758" w:rsidP="001D1758">
      <w:pPr>
        <w:pStyle w:val="ListParagraph"/>
        <w:numPr>
          <w:ilvl w:val="0"/>
          <w:numId w:val="34"/>
        </w:numPr>
        <w:spacing w:after="160"/>
        <w:rPr>
          <w:lang w:val="en-PH"/>
        </w:rPr>
      </w:pPr>
      <w:r w:rsidRPr="001D1758">
        <w:rPr>
          <w:lang w:val="en-PH"/>
        </w:rPr>
        <w:t>A 2005 mandate by DILG required all barangays to keep an RBI (Registry of Barangay Inhabitants). The system to be build should be able to keep all information that was required into a database.</w:t>
      </w:r>
    </w:p>
    <w:p w14:paraId="2BCF5BA6" w14:textId="77777777" w:rsidR="001D1758" w:rsidRPr="001D1758" w:rsidRDefault="001D1758" w:rsidP="001D1758">
      <w:pPr>
        <w:pStyle w:val="ListParagraph"/>
        <w:numPr>
          <w:ilvl w:val="0"/>
          <w:numId w:val="34"/>
        </w:numPr>
        <w:spacing w:after="160"/>
        <w:rPr>
          <w:lang w:val="en-PH"/>
        </w:rPr>
      </w:pPr>
      <w:r w:rsidRPr="001D1758">
        <w:rPr>
          <w:lang w:val="en-PH"/>
        </w:rPr>
        <w:t>The database will also serve as the starting point of all barangay transactions like issuance of certificates and clearances as well as recording of blotters and complaints. A client of the barangay needs to have records in the database before a document can be released.</w:t>
      </w:r>
    </w:p>
    <w:p w14:paraId="4CFBC925" w14:textId="09136D09" w:rsidR="001D1758" w:rsidRPr="001D1758" w:rsidRDefault="001D1758" w:rsidP="001D1758">
      <w:pPr>
        <w:pStyle w:val="ListParagraph"/>
        <w:numPr>
          <w:ilvl w:val="0"/>
          <w:numId w:val="34"/>
        </w:numPr>
        <w:spacing w:after="160"/>
        <w:rPr>
          <w:lang w:val="en-PH"/>
        </w:rPr>
      </w:pPr>
      <w:r w:rsidRPr="001D1758">
        <w:rPr>
          <w:lang w:val="en-PH"/>
        </w:rPr>
        <w:t>2 computers</w:t>
      </w:r>
      <w:r>
        <w:rPr>
          <w:lang w:val="en-PH"/>
        </w:rPr>
        <w:t>,</w:t>
      </w:r>
      <w:r w:rsidRPr="001D1758">
        <w:rPr>
          <w:lang w:val="en-PH"/>
        </w:rPr>
        <w:t xml:space="preserve"> 4 users. The barangay has only 4 people sharing 2 computers. The </w:t>
      </w:r>
      <w:r>
        <w:rPr>
          <w:lang w:val="en-PH"/>
        </w:rPr>
        <w:t>S</w:t>
      </w:r>
      <w:r w:rsidRPr="001D1758">
        <w:rPr>
          <w:lang w:val="en-PH"/>
        </w:rPr>
        <w:t xml:space="preserve">ecretary, </w:t>
      </w:r>
      <w:r>
        <w:rPr>
          <w:lang w:val="en-PH"/>
        </w:rPr>
        <w:t>T</w:t>
      </w:r>
      <w:r w:rsidRPr="001D1758">
        <w:rPr>
          <w:lang w:val="en-PH"/>
        </w:rPr>
        <w:t>reasurer</w:t>
      </w:r>
      <w:r>
        <w:rPr>
          <w:lang w:val="en-PH"/>
        </w:rPr>
        <w:t>,</w:t>
      </w:r>
      <w:r w:rsidRPr="001D1758">
        <w:rPr>
          <w:lang w:val="en-PH"/>
        </w:rPr>
        <w:t xml:space="preserve"> and their assistants. They will have their own accounts. The barangay </w:t>
      </w:r>
      <w:r>
        <w:rPr>
          <w:lang w:val="en-PH"/>
        </w:rPr>
        <w:t>C</w:t>
      </w:r>
      <w:r w:rsidRPr="001D1758">
        <w:rPr>
          <w:lang w:val="en-PH"/>
        </w:rPr>
        <w:t xml:space="preserve">aptain and </w:t>
      </w:r>
      <w:proofErr w:type="spellStart"/>
      <w:r>
        <w:rPr>
          <w:lang w:val="en-PH"/>
        </w:rPr>
        <w:t>K</w:t>
      </w:r>
      <w:r w:rsidRPr="001D1758">
        <w:rPr>
          <w:lang w:val="en-PH"/>
        </w:rPr>
        <w:t>agawad</w:t>
      </w:r>
      <w:proofErr w:type="spellEnd"/>
      <w:r>
        <w:rPr>
          <w:lang w:val="en-PH"/>
        </w:rPr>
        <w:t>,</w:t>
      </w:r>
      <w:r w:rsidRPr="001D1758">
        <w:rPr>
          <w:lang w:val="en-PH"/>
        </w:rPr>
        <w:t xml:space="preserve"> and other officials will not </w:t>
      </w:r>
      <w:r>
        <w:rPr>
          <w:lang w:val="en-PH"/>
        </w:rPr>
        <w:t>be given</w:t>
      </w:r>
      <w:r w:rsidRPr="001D1758">
        <w:rPr>
          <w:lang w:val="en-PH"/>
        </w:rPr>
        <w:t xml:space="preserve"> accounts since they don’t use the computers and generally just ask the </w:t>
      </w:r>
      <w:r>
        <w:rPr>
          <w:lang w:val="en-PH"/>
        </w:rPr>
        <w:t>S</w:t>
      </w:r>
      <w:r w:rsidRPr="001D1758">
        <w:rPr>
          <w:lang w:val="en-PH"/>
        </w:rPr>
        <w:t>ecretary/</w:t>
      </w:r>
      <w:r>
        <w:rPr>
          <w:lang w:val="en-PH"/>
        </w:rPr>
        <w:t xml:space="preserve"> T</w:t>
      </w:r>
      <w:r w:rsidRPr="001D1758">
        <w:rPr>
          <w:lang w:val="en-PH"/>
        </w:rPr>
        <w:t>reasurer to do computer</w:t>
      </w:r>
      <w:r>
        <w:rPr>
          <w:lang w:val="en-PH"/>
        </w:rPr>
        <w:t>-</w:t>
      </w:r>
      <w:r w:rsidRPr="001D1758">
        <w:rPr>
          <w:lang w:val="en-PH"/>
        </w:rPr>
        <w:t xml:space="preserve"> related tasks.</w:t>
      </w:r>
    </w:p>
    <w:p w14:paraId="7260621C" w14:textId="77777777" w:rsidR="001D1758" w:rsidRPr="001D1758" w:rsidRDefault="001D1758" w:rsidP="001D1758">
      <w:pPr>
        <w:pStyle w:val="ListParagraph"/>
        <w:numPr>
          <w:ilvl w:val="0"/>
          <w:numId w:val="34"/>
        </w:numPr>
        <w:spacing w:after="160"/>
        <w:rPr>
          <w:lang w:val="en-PH"/>
        </w:rPr>
      </w:pPr>
      <w:r w:rsidRPr="001D1758">
        <w:rPr>
          <w:lang w:val="en-PH"/>
        </w:rPr>
        <w:t>Residents may be linked to a household.</w:t>
      </w:r>
    </w:p>
    <w:p w14:paraId="76A0CBEC" w14:textId="6EB00466" w:rsidR="001D1758" w:rsidRPr="001D1758" w:rsidRDefault="001D1758" w:rsidP="001D1758">
      <w:pPr>
        <w:pStyle w:val="ListParagraph"/>
        <w:numPr>
          <w:ilvl w:val="0"/>
          <w:numId w:val="34"/>
        </w:numPr>
        <w:spacing w:after="160"/>
        <w:rPr>
          <w:lang w:val="en-PH"/>
        </w:rPr>
      </w:pPr>
      <w:r w:rsidRPr="001D1758">
        <w:rPr>
          <w:lang w:val="en-PH"/>
        </w:rPr>
        <w:t>Households belong to Zones</w:t>
      </w:r>
      <w:r>
        <w:rPr>
          <w:lang w:val="en-PH"/>
        </w:rPr>
        <w:t xml:space="preserve"> </w:t>
      </w:r>
      <w:r w:rsidRPr="001D1758">
        <w:rPr>
          <w:lang w:val="en-PH"/>
        </w:rPr>
        <w:t>(Purok)</w:t>
      </w:r>
      <w:r>
        <w:rPr>
          <w:lang w:val="en-PH"/>
        </w:rPr>
        <w:t>.</w:t>
      </w:r>
    </w:p>
    <w:p w14:paraId="11BC1167" w14:textId="3ADEA1C2" w:rsidR="001D1758" w:rsidRPr="001D1758" w:rsidRDefault="001D1758" w:rsidP="001D1758">
      <w:pPr>
        <w:spacing w:after="240"/>
        <w:rPr>
          <w:u w:val="single"/>
          <w:lang w:val="en-PH"/>
        </w:rPr>
      </w:pPr>
      <w:r w:rsidRPr="001D1758">
        <w:rPr>
          <w:u w:val="single"/>
          <w:lang w:val="en-PH"/>
        </w:rPr>
        <w:t>Non-</w:t>
      </w:r>
      <w:r>
        <w:rPr>
          <w:u w:val="single"/>
          <w:lang w:val="en-PH"/>
        </w:rPr>
        <w:t xml:space="preserve"> F</w:t>
      </w:r>
      <w:r w:rsidRPr="001D1758">
        <w:rPr>
          <w:u w:val="single"/>
          <w:lang w:val="en-PH"/>
        </w:rPr>
        <w:t>un</w:t>
      </w:r>
      <w:r>
        <w:rPr>
          <w:u w:val="single"/>
          <w:lang w:val="en-PH"/>
        </w:rPr>
        <w:t>c</w:t>
      </w:r>
      <w:r w:rsidRPr="001D1758">
        <w:rPr>
          <w:u w:val="single"/>
          <w:lang w:val="en-PH"/>
        </w:rPr>
        <w:t>tional Requirements:</w:t>
      </w:r>
    </w:p>
    <w:p w14:paraId="76F448D9" w14:textId="0FEFDA38" w:rsidR="001D1758" w:rsidRPr="001D1758" w:rsidRDefault="001D1758" w:rsidP="001D1758">
      <w:pPr>
        <w:pStyle w:val="ListParagraph"/>
        <w:numPr>
          <w:ilvl w:val="0"/>
          <w:numId w:val="35"/>
        </w:numPr>
        <w:spacing w:after="160"/>
        <w:rPr>
          <w:lang w:val="en-PH"/>
        </w:rPr>
      </w:pPr>
      <w:r w:rsidRPr="001D1758">
        <w:rPr>
          <w:lang w:val="en-PH"/>
        </w:rPr>
        <w:t xml:space="preserve">The </w:t>
      </w:r>
      <w:r>
        <w:rPr>
          <w:lang w:val="en-PH"/>
        </w:rPr>
        <w:t xml:space="preserve">graphical user interface </w:t>
      </w:r>
      <w:r w:rsidRPr="001D1758">
        <w:rPr>
          <w:lang w:val="en-PH"/>
        </w:rPr>
        <w:t xml:space="preserve">must be intuitive and should require very little training. </w:t>
      </w:r>
    </w:p>
    <w:p w14:paraId="149BA206" w14:textId="012E77A1" w:rsidR="001D1758" w:rsidRPr="001D1758" w:rsidRDefault="001D1758" w:rsidP="001D1758">
      <w:pPr>
        <w:pStyle w:val="ListParagraph"/>
        <w:numPr>
          <w:ilvl w:val="0"/>
          <w:numId w:val="35"/>
        </w:numPr>
        <w:spacing w:after="160"/>
        <w:rPr>
          <w:lang w:val="en-PH"/>
        </w:rPr>
      </w:pPr>
      <w:r w:rsidRPr="001D1758">
        <w:rPr>
          <w:lang w:val="en-PH"/>
        </w:rPr>
        <w:t>Run</w:t>
      </w:r>
      <w:r>
        <w:rPr>
          <w:lang w:val="en-PH"/>
        </w:rPr>
        <w:t>s</w:t>
      </w:r>
      <w:r w:rsidRPr="001D1758">
        <w:rPr>
          <w:lang w:val="en-PH"/>
        </w:rPr>
        <w:t xml:space="preserve"> on </w:t>
      </w:r>
      <w:r>
        <w:rPr>
          <w:lang w:val="en-PH"/>
        </w:rPr>
        <w:t>W</w:t>
      </w:r>
      <w:r w:rsidRPr="001D1758">
        <w:rPr>
          <w:lang w:val="en-PH"/>
        </w:rPr>
        <w:t>indows</w:t>
      </w:r>
      <w:r>
        <w:rPr>
          <w:lang w:val="en-PH"/>
        </w:rPr>
        <w:t xml:space="preserve"> </w:t>
      </w:r>
      <w:r w:rsidRPr="001D1758">
        <w:rPr>
          <w:lang w:val="en-PH"/>
        </w:rPr>
        <w:t xml:space="preserve">7 </w:t>
      </w:r>
      <w:r>
        <w:rPr>
          <w:lang w:val="en-PH"/>
        </w:rPr>
        <w:t>-</w:t>
      </w:r>
      <w:r w:rsidRPr="001D1758">
        <w:rPr>
          <w:lang w:val="en-PH"/>
        </w:rPr>
        <w:t>32bit</w:t>
      </w:r>
      <w:r>
        <w:rPr>
          <w:lang w:val="en-PH"/>
        </w:rPr>
        <w:t>.</w:t>
      </w:r>
    </w:p>
    <w:p w14:paraId="235ADEFD" w14:textId="71A59DA3" w:rsidR="001D1758" w:rsidRDefault="001D1758" w:rsidP="001D1758"/>
    <w:p w14:paraId="799D60D6" w14:textId="2598DDDE" w:rsidR="001D1758" w:rsidRDefault="001D1758" w:rsidP="001D1758"/>
    <w:p w14:paraId="74844551" w14:textId="1164330F" w:rsidR="001D1758" w:rsidRDefault="001D1758" w:rsidP="001D1758"/>
    <w:p w14:paraId="4C077907" w14:textId="55BACC52" w:rsidR="001D1758" w:rsidRDefault="001D1758" w:rsidP="001D1758"/>
    <w:p w14:paraId="7A3D4A44" w14:textId="1C5702CC" w:rsidR="001D1758" w:rsidRDefault="001D1758" w:rsidP="001D1758"/>
    <w:p w14:paraId="51131BC2" w14:textId="651CBE89" w:rsidR="001D1758" w:rsidRDefault="001D1758" w:rsidP="001D1758"/>
    <w:p w14:paraId="1AC67E8A" w14:textId="4BF135C5" w:rsidR="001D1758" w:rsidRDefault="001D1758" w:rsidP="001D1758"/>
    <w:p w14:paraId="7FA8A4E6" w14:textId="03CAFFB3" w:rsidR="001D1758" w:rsidRDefault="001D1758" w:rsidP="001D1758"/>
    <w:p w14:paraId="1DC0181F" w14:textId="6D6A2989" w:rsidR="001D1758" w:rsidRDefault="001D1758" w:rsidP="001D1758"/>
    <w:p w14:paraId="1CC86987" w14:textId="4F852427" w:rsidR="001D1758" w:rsidRDefault="001D1758" w:rsidP="001D1758"/>
    <w:p w14:paraId="41C8CA47" w14:textId="4F04E507" w:rsidR="001D1758" w:rsidRDefault="001D1758" w:rsidP="001D1758"/>
    <w:p w14:paraId="09D31237" w14:textId="016E8533" w:rsidR="001D1758" w:rsidRDefault="001D1758" w:rsidP="001D1758"/>
    <w:p w14:paraId="07F8B85E" w14:textId="6BC5A286" w:rsidR="001D1758" w:rsidRDefault="001D1758" w:rsidP="001D1758"/>
    <w:p w14:paraId="17F8D2C0" w14:textId="3FB9C660" w:rsidR="001D1758" w:rsidRDefault="001D1758" w:rsidP="001D1758"/>
    <w:p w14:paraId="54FC144F" w14:textId="65A406D2" w:rsidR="001D1758" w:rsidRDefault="001D1758" w:rsidP="001D1758"/>
    <w:p w14:paraId="60A6843F" w14:textId="6F2C5C8B" w:rsidR="001D1758" w:rsidRDefault="001D1758" w:rsidP="001D1758"/>
    <w:p w14:paraId="13E743C6" w14:textId="2A1FBF66" w:rsidR="001D1758" w:rsidRDefault="001D1758" w:rsidP="001D1758"/>
    <w:p w14:paraId="1EFE75F0" w14:textId="22FF2F69" w:rsidR="001D1758" w:rsidRDefault="001D1758" w:rsidP="001D1758"/>
    <w:p w14:paraId="32CAA3F7" w14:textId="341D4F49" w:rsidR="001D1758" w:rsidRDefault="001D1758" w:rsidP="001D1758">
      <w:pPr>
        <w:pStyle w:val="Heading1"/>
        <w:numPr>
          <w:ilvl w:val="0"/>
          <w:numId w:val="33"/>
        </w:numPr>
        <w:jc w:val="left"/>
      </w:pPr>
      <w:r>
        <w:lastRenderedPageBreak/>
        <w:t>Use- case analysis</w:t>
      </w:r>
    </w:p>
    <w:p w14:paraId="637768FA" w14:textId="237A2E52" w:rsidR="00E93F76" w:rsidRDefault="00E93F76" w:rsidP="00E93F76"/>
    <w:p w14:paraId="4F0663D9" w14:textId="44D5E3F4" w:rsidR="00E93F76" w:rsidRDefault="00E93F76" w:rsidP="00E93F76"/>
    <w:p w14:paraId="56EFB64F" w14:textId="3B36FDAE" w:rsidR="00E93F76" w:rsidRDefault="00E93F76" w:rsidP="00E93F76"/>
    <w:p w14:paraId="26652C6C" w14:textId="1265F63E" w:rsidR="00E93F76" w:rsidRDefault="00E93F76" w:rsidP="00E93F76"/>
    <w:p w14:paraId="6CA4552E" w14:textId="214FCF5D" w:rsidR="00E93F76" w:rsidRDefault="00E93F76" w:rsidP="00E93F76">
      <w:r>
        <w:rPr>
          <w:noProof/>
        </w:rPr>
        <w:drawing>
          <wp:anchor distT="0" distB="0" distL="114300" distR="114300" simplePos="0" relativeHeight="251668480" behindDoc="0" locked="0" layoutInCell="1" allowOverlap="1" wp14:anchorId="778F080C" wp14:editId="71A29E43">
            <wp:simplePos x="0" y="0"/>
            <wp:positionH relativeFrom="margin">
              <wp:align>center</wp:align>
            </wp:positionH>
            <wp:positionV relativeFrom="margin">
              <wp:align>center</wp:align>
            </wp:positionV>
            <wp:extent cx="6305550" cy="5581650"/>
            <wp:effectExtent l="0" t="0" r="0" b="0"/>
            <wp:wrapSquare wrapText="bothSides"/>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5).png"/>
                    <pic:cNvPicPr/>
                  </pic:nvPicPr>
                  <pic:blipFill rotWithShape="1">
                    <a:blip r:embed="rId8"/>
                    <a:srcRect l="15250" t="17162" r="33240" b="1735"/>
                    <a:stretch/>
                  </pic:blipFill>
                  <pic:spPr bwMode="auto">
                    <a:xfrm>
                      <a:off x="0" y="0"/>
                      <a:ext cx="6305550" cy="558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C524E5" w14:textId="430F0B43" w:rsidR="00E93F76" w:rsidRDefault="00E93F76" w:rsidP="00E93F76"/>
    <w:p w14:paraId="06A425F6" w14:textId="6250F27B" w:rsidR="00E93F76" w:rsidRDefault="00E93F76" w:rsidP="00E93F76"/>
    <w:p w14:paraId="567347A7" w14:textId="1F90ABE2" w:rsidR="00E93F76" w:rsidRDefault="00E93F76" w:rsidP="00E93F76"/>
    <w:p w14:paraId="0C1ECB41" w14:textId="14684167" w:rsidR="00E93F76" w:rsidRDefault="00E93F76" w:rsidP="00E93F76"/>
    <w:p w14:paraId="7EA1B626" w14:textId="1CD5D6AE" w:rsidR="00E93F76" w:rsidRDefault="00E93F76" w:rsidP="00E93F76"/>
    <w:p w14:paraId="529982E3" w14:textId="663F28B6" w:rsidR="00E93F76" w:rsidRDefault="00E93F76" w:rsidP="00E93F76"/>
    <w:p w14:paraId="404A8809" w14:textId="03A180AA" w:rsidR="001D1758" w:rsidRDefault="001D1758" w:rsidP="001D1758">
      <w:pPr>
        <w:tabs>
          <w:tab w:val="left" w:pos="8955"/>
        </w:tabs>
      </w:pPr>
    </w:p>
    <w:p w14:paraId="06059856" w14:textId="713886D9" w:rsidR="001D1758" w:rsidRDefault="00E93F76" w:rsidP="001D1758">
      <w:pPr>
        <w:pStyle w:val="Heading1"/>
        <w:numPr>
          <w:ilvl w:val="0"/>
          <w:numId w:val="33"/>
        </w:numPr>
        <w:jc w:val="left"/>
      </w:pPr>
      <w:r>
        <w:lastRenderedPageBreak/>
        <w:t>class diagram</w:t>
      </w:r>
    </w:p>
    <w:p w14:paraId="209A2493" w14:textId="5479EB0D" w:rsidR="00E93F76" w:rsidRDefault="00E93F76" w:rsidP="00E93F76"/>
    <w:p w14:paraId="643B2EC8" w14:textId="4D7E9F6C" w:rsidR="00E93F76" w:rsidRDefault="00E93F76" w:rsidP="00E93F76"/>
    <w:p w14:paraId="0DB6DA3D" w14:textId="3ADF0E22" w:rsidR="00E93F76" w:rsidRDefault="00E93F76" w:rsidP="00E93F76"/>
    <w:p w14:paraId="1A2DFC21" w14:textId="712E464B" w:rsidR="00E93F76" w:rsidRDefault="00E93F76" w:rsidP="00E93F76"/>
    <w:p w14:paraId="174B8FF4" w14:textId="48DE3BE9" w:rsidR="00E93F76" w:rsidRDefault="00E93F76" w:rsidP="00E93F76"/>
    <w:p w14:paraId="10AD434C" w14:textId="61FB726E" w:rsidR="00E93F76" w:rsidRDefault="00E93F76" w:rsidP="00E93F76"/>
    <w:p w14:paraId="0661CC2B" w14:textId="70E237CE" w:rsidR="00E93F76" w:rsidRDefault="00E93F76" w:rsidP="00E93F76"/>
    <w:p w14:paraId="3183BDCB" w14:textId="2614D436" w:rsidR="00E93F76" w:rsidRDefault="00E93F76" w:rsidP="00E93F76"/>
    <w:p w14:paraId="081DEFB1" w14:textId="7F810521" w:rsidR="00E93F76" w:rsidRDefault="00E93F76" w:rsidP="00E93F76"/>
    <w:p w14:paraId="13AECD29" w14:textId="34014F46" w:rsidR="00E93F76" w:rsidRDefault="00E93F76" w:rsidP="00E93F76"/>
    <w:p w14:paraId="314AFECE" w14:textId="251DFE87" w:rsidR="00E93F76" w:rsidRDefault="00E93F76" w:rsidP="00E93F76"/>
    <w:p w14:paraId="0ABA44C8" w14:textId="26ED67ED" w:rsidR="00E93F76" w:rsidRDefault="00E93F76" w:rsidP="00E93F76"/>
    <w:p w14:paraId="7CB8BC92" w14:textId="56272632" w:rsidR="00E93F76" w:rsidRDefault="00E93F76" w:rsidP="00E93F76"/>
    <w:p w14:paraId="36F1416D" w14:textId="6067D6B3" w:rsidR="00E93F76" w:rsidRDefault="00E93F76" w:rsidP="00E93F76"/>
    <w:p w14:paraId="0AA484A5" w14:textId="64816BD5" w:rsidR="00E93F76" w:rsidRDefault="00E93F76" w:rsidP="00E93F76"/>
    <w:p w14:paraId="5412A591" w14:textId="6A6687AF" w:rsidR="00E93F76" w:rsidRDefault="00E93F76" w:rsidP="00E93F76"/>
    <w:p w14:paraId="7A7046DF" w14:textId="405BD458" w:rsidR="00E93F76" w:rsidRDefault="00E93F76" w:rsidP="00E93F76"/>
    <w:p w14:paraId="1DEE0D36" w14:textId="507D90E8" w:rsidR="00E93F76" w:rsidRDefault="00E93F76" w:rsidP="00E93F76"/>
    <w:p w14:paraId="7C2CE846" w14:textId="61D7B705" w:rsidR="00E93F76" w:rsidRDefault="00E93F76" w:rsidP="00E93F76"/>
    <w:p w14:paraId="2B9522BE" w14:textId="1362AA65" w:rsidR="00E93F76" w:rsidRDefault="00E93F76" w:rsidP="00E93F76"/>
    <w:p w14:paraId="4B2F9039" w14:textId="7ABCC900" w:rsidR="00E93F76" w:rsidRDefault="00E93F76" w:rsidP="00E93F76"/>
    <w:p w14:paraId="3777ED3A" w14:textId="0ED49706" w:rsidR="00E93F76" w:rsidRDefault="00E93F76" w:rsidP="00E93F76"/>
    <w:p w14:paraId="0CB28990" w14:textId="38541E9F" w:rsidR="00E93F76" w:rsidRDefault="00E93F76" w:rsidP="00E93F76"/>
    <w:p w14:paraId="0E279447" w14:textId="1F702B75" w:rsidR="00E93F76" w:rsidRDefault="00E93F76" w:rsidP="00E93F76"/>
    <w:p w14:paraId="2D3FDBCE" w14:textId="05E03F70" w:rsidR="00E93F76" w:rsidRDefault="00E93F76" w:rsidP="00E93F76"/>
    <w:p w14:paraId="06EE57C0" w14:textId="00A90CBD" w:rsidR="00E93F76" w:rsidRDefault="00E93F76" w:rsidP="00E93F76"/>
    <w:p w14:paraId="705A53AC" w14:textId="5448E359" w:rsidR="00E93F76" w:rsidRDefault="00E93F76" w:rsidP="00E93F76"/>
    <w:p w14:paraId="0B46A813" w14:textId="30AA931B" w:rsidR="00E93F76" w:rsidRDefault="00E93F76" w:rsidP="00E93F76"/>
    <w:p w14:paraId="1ADA411C" w14:textId="4200A1E5" w:rsidR="00E93F76" w:rsidRDefault="00E93F76" w:rsidP="00E93F76"/>
    <w:p w14:paraId="2D4F960D" w14:textId="613C2B9D" w:rsidR="00E93F76" w:rsidRDefault="00E93F76" w:rsidP="00E93F76"/>
    <w:p w14:paraId="5C621D65" w14:textId="3B0E9318" w:rsidR="00E93F76" w:rsidRDefault="00E93F76" w:rsidP="00E93F76"/>
    <w:p w14:paraId="392DCCAC" w14:textId="2D11AADE" w:rsidR="00E93F76" w:rsidRDefault="00E93F76" w:rsidP="00E93F76"/>
    <w:p w14:paraId="19D4CBF6" w14:textId="13A15085" w:rsidR="00E93F76" w:rsidRDefault="00E93F76" w:rsidP="00E93F76"/>
    <w:p w14:paraId="2E9AC1FA" w14:textId="02106E7D" w:rsidR="00E93F76" w:rsidRDefault="00E93F76" w:rsidP="00E93F76"/>
    <w:p w14:paraId="4B6B5CA5" w14:textId="70CDF85D" w:rsidR="00E93F76" w:rsidRDefault="00E93F76" w:rsidP="00E93F76"/>
    <w:p w14:paraId="2FC7A81D" w14:textId="19891E81" w:rsidR="00E93F76" w:rsidRDefault="00E93F76" w:rsidP="00E93F76"/>
    <w:p w14:paraId="3C63F6A8" w14:textId="3C245F16" w:rsidR="00E93F76" w:rsidRDefault="00E93F76" w:rsidP="00E93F76">
      <w:pPr>
        <w:pStyle w:val="Heading1"/>
        <w:numPr>
          <w:ilvl w:val="0"/>
          <w:numId w:val="33"/>
        </w:numPr>
        <w:jc w:val="left"/>
      </w:pPr>
      <w:r>
        <w:lastRenderedPageBreak/>
        <w:t>sequence diagram</w:t>
      </w:r>
    </w:p>
    <w:p w14:paraId="4C46FD31" w14:textId="371D2AF3" w:rsidR="00E93F76" w:rsidRPr="00E93F76" w:rsidRDefault="00E93F76" w:rsidP="00E93F76">
      <w:r>
        <w:rPr>
          <w:noProof/>
        </w:rPr>
        <w:drawing>
          <wp:anchor distT="0" distB="0" distL="114300" distR="114300" simplePos="0" relativeHeight="251659264" behindDoc="0" locked="0" layoutInCell="1" allowOverlap="1" wp14:anchorId="350DE09F" wp14:editId="67469D4F">
            <wp:simplePos x="0" y="0"/>
            <wp:positionH relativeFrom="margin">
              <wp:posOffset>1070610</wp:posOffset>
            </wp:positionH>
            <wp:positionV relativeFrom="paragraph">
              <wp:posOffset>49530</wp:posOffset>
            </wp:positionV>
            <wp:extent cx="3973195" cy="3885565"/>
            <wp:effectExtent l="19050" t="19050" r="27305" b="19685"/>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png"/>
                    <pic:cNvPicPr/>
                  </pic:nvPicPr>
                  <pic:blipFill rotWithShape="1">
                    <a:blip r:embed="rId9"/>
                    <a:srcRect l="17585" t="17327" r="35730" b="1458"/>
                    <a:stretch/>
                  </pic:blipFill>
                  <pic:spPr bwMode="auto">
                    <a:xfrm>
                      <a:off x="0" y="0"/>
                      <a:ext cx="3973195" cy="38855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7EF00CEA" wp14:editId="4D38A922">
                <wp:simplePos x="0" y="0"/>
                <wp:positionH relativeFrom="column">
                  <wp:posOffset>1069340</wp:posOffset>
                </wp:positionH>
                <wp:positionV relativeFrom="paragraph">
                  <wp:posOffset>3992880</wp:posOffset>
                </wp:positionV>
                <wp:extent cx="397319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wps:spPr>
                      <wps:txbx>
                        <w:txbxContent>
                          <w:p w14:paraId="5EDF9113" w14:textId="40CA0D15" w:rsidR="00E93F76" w:rsidRPr="00E93F76" w:rsidRDefault="00E93F76" w:rsidP="00E93F76">
                            <w:pPr>
                              <w:pStyle w:val="Caption"/>
                              <w:jc w:val="center"/>
                              <w:rPr>
                                <w:b/>
                                <w:iCs/>
                                <w:noProof/>
                                <w:color w:val="auto"/>
                                <w:sz w:val="20"/>
                                <w:szCs w:val="28"/>
                              </w:rPr>
                            </w:pPr>
                            <w:r w:rsidRPr="00E93F76">
                              <w:rPr>
                                <w:b/>
                                <w:color w:val="auto"/>
                                <w:sz w:val="20"/>
                              </w:rPr>
                              <w:t>Create Resident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F00CEA" id="_x0000_t202" coordsize="21600,21600" o:spt="202" path="m,l,21600r21600,l21600,xe">
                <v:stroke joinstyle="miter"/>
                <v:path gradientshapeok="t" o:connecttype="rect"/>
              </v:shapetype>
              <v:shape id="Text Box 30" o:spid="_x0000_s1026" type="#_x0000_t202" style="position:absolute;left:0;text-align:left;margin-left:84.2pt;margin-top:314.4pt;width:312.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" stroked="f">
                <v:textbox style="mso-fit-shape-to-text:t" inset="0,0,0,0">
                  <w:txbxContent>
                    <w:p w14:paraId="5EDF9113" w14:textId="40CA0D15" w:rsidR="00E93F76" w:rsidRPr="00E93F76" w:rsidRDefault="00E93F76" w:rsidP="00E93F76">
                      <w:pPr>
                        <w:pStyle w:val="Caption"/>
                        <w:jc w:val="center"/>
                        <w:rPr>
                          <w:b/>
                          <w:iCs/>
                          <w:noProof/>
                          <w:color w:val="auto"/>
                          <w:sz w:val="20"/>
                          <w:szCs w:val="28"/>
                        </w:rPr>
                      </w:pPr>
                      <w:r w:rsidRPr="00E93F76">
                        <w:rPr>
                          <w:b/>
                          <w:color w:val="auto"/>
                          <w:sz w:val="20"/>
                        </w:rPr>
                        <w:t>Create Resident</w:t>
                      </w:r>
                    </w:p>
                  </w:txbxContent>
                </v:textbox>
                <w10:wrap type="square"/>
              </v:shape>
            </w:pict>
          </mc:Fallback>
        </mc:AlternateContent>
      </w:r>
    </w:p>
    <w:p w14:paraId="7DE21329" w14:textId="79C5B146" w:rsidR="001D1758" w:rsidRPr="001D1758" w:rsidRDefault="001D1758" w:rsidP="001D1758"/>
    <w:p w14:paraId="328C9E1B" w14:textId="6ECF7488" w:rsidR="001D1758" w:rsidRPr="001D1758" w:rsidRDefault="001D1758" w:rsidP="001D1758"/>
    <w:p w14:paraId="534128E7" w14:textId="406BA362" w:rsidR="001D1758" w:rsidRPr="001D1758" w:rsidRDefault="001D1758" w:rsidP="001D1758"/>
    <w:p w14:paraId="56F67054" w14:textId="279C0F44" w:rsidR="001D1758" w:rsidRPr="001D1758" w:rsidRDefault="001D1758" w:rsidP="001D1758"/>
    <w:p w14:paraId="05AF8BFF" w14:textId="1463A09B" w:rsidR="001D1758" w:rsidRPr="001D1758" w:rsidRDefault="001D1758" w:rsidP="001D1758"/>
    <w:p w14:paraId="519CA540" w14:textId="23CBCCD3" w:rsidR="001D1758" w:rsidRPr="001D1758" w:rsidRDefault="001D1758" w:rsidP="001D1758"/>
    <w:p w14:paraId="1A2B10C8" w14:textId="28B919E3" w:rsidR="001D1758" w:rsidRPr="001D1758" w:rsidRDefault="001D1758" w:rsidP="001D1758"/>
    <w:p w14:paraId="18F8BC27" w14:textId="5B67EE80" w:rsidR="001D1758" w:rsidRPr="001D1758" w:rsidRDefault="001D1758" w:rsidP="001D1758"/>
    <w:p w14:paraId="357A4C95" w14:textId="517BE92E" w:rsidR="001D1758" w:rsidRPr="001D1758" w:rsidRDefault="001D1758" w:rsidP="001D1758"/>
    <w:p w14:paraId="2AB201CD" w14:textId="3D2C17FA" w:rsidR="001D1758" w:rsidRPr="001D1758" w:rsidRDefault="001D1758" w:rsidP="001D1758"/>
    <w:p w14:paraId="20386BD3" w14:textId="6A0719E9" w:rsidR="001D1758" w:rsidRPr="001D1758" w:rsidRDefault="001D1758" w:rsidP="001D1758"/>
    <w:p w14:paraId="58BEF858" w14:textId="3522A220" w:rsidR="001D1758" w:rsidRPr="001D1758" w:rsidRDefault="001D1758" w:rsidP="001D1758"/>
    <w:p w14:paraId="088EDF5E" w14:textId="3C380460" w:rsidR="001D1758" w:rsidRPr="001D1758" w:rsidRDefault="001D1758" w:rsidP="001D1758"/>
    <w:p w14:paraId="03ADCEF8" w14:textId="17333617" w:rsidR="001D1758" w:rsidRPr="001D1758" w:rsidRDefault="001D1758" w:rsidP="001D1758"/>
    <w:p w14:paraId="4BB72166" w14:textId="39A03D7C" w:rsidR="001D1758" w:rsidRPr="001D1758" w:rsidRDefault="001D1758" w:rsidP="001D1758"/>
    <w:p w14:paraId="6568B392" w14:textId="2F692077" w:rsidR="001D1758" w:rsidRPr="001D1758" w:rsidRDefault="001D1758" w:rsidP="001D1758"/>
    <w:p w14:paraId="18EB8D95" w14:textId="62CF662A" w:rsidR="001D1758" w:rsidRPr="001D1758" w:rsidRDefault="001D1758" w:rsidP="001D1758"/>
    <w:p w14:paraId="570EB3AB" w14:textId="5FD59CC6" w:rsidR="001D1758" w:rsidRPr="001D1758" w:rsidRDefault="00E93F76" w:rsidP="001D1758">
      <w:r>
        <w:rPr>
          <w:noProof/>
        </w:rPr>
        <w:drawing>
          <wp:anchor distT="0" distB="0" distL="114300" distR="114300" simplePos="0" relativeHeight="251662336" behindDoc="0" locked="0" layoutInCell="1" allowOverlap="1" wp14:anchorId="0D34EC68" wp14:editId="71414B80">
            <wp:simplePos x="0" y="0"/>
            <wp:positionH relativeFrom="column">
              <wp:posOffset>1070610</wp:posOffset>
            </wp:positionH>
            <wp:positionV relativeFrom="paragraph">
              <wp:posOffset>64770</wp:posOffset>
            </wp:positionV>
            <wp:extent cx="3973195" cy="3874135"/>
            <wp:effectExtent l="19050" t="19050" r="27305" b="12065"/>
            <wp:wrapSquare wrapText="bothSides"/>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1).png"/>
                    <pic:cNvPicPr/>
                  </pic:nvPicPr>
                  <pic:blipFill rotWithShape="1">
                    <a:blip r:embed="rId10"/>
                    <a:srcRect l="17430" t="17163" r="35885" b="3395"/>
                    <a:stretch/>
                  </pic:blipFill>
                  <pic:spPr bwMode="auto">
                    <a:xfrm>
                      <a:off x="0" y="0"/>
                      <a:ext cx="3973195" cy="38741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A27CBF" w14:textId="7673E5C9" w:rsidR="001D1758" w:rsidRPr="001D1758" w:rsidRDefault="001D1758" w:rsidP="001D1758"/>
    <w:p w14:paraId="7A63BAFC" w14:textId="66123157" w:rsidR="001D1758" w:rsidRPr="001D1758" w:rsidRDefault="001D1758" w:rsidP="001D1758"/>
    <w:p w14:paraId="018DB6B5" w14:textId="6851C011" w:rsidR="001D1758" w:rsidRPr="001D1758" w:rsidRDefault="001D1758" w:rsidP="001D1758"/>
    <w:p w14:paraId="05B1BCE4" w14:textId="792AD2D1" w:rsidR="001D1758" w:rsidRDefault="00E93F76" w:rsidP="001D1758">
      <w:r>
        <w:rPr>
          <w:noProof/>
        </w:rPr>
        <mc:AlternateContent>
          <mc:Choice Requires="wps">
            <w:drawing>
              <wp:anchor distT="0" distB="0" distL="114300" distR="114300" simplePos="0" relativeHeight="251664384" behindDoc="0" locked="0" layoutInCell="1" allowOverlap="1" wp14:anchorId="1F2F514A" wp14:editId="7BC41286">
                <wp:simplePos x="0" y="0"/>
                <wp:positionH relativeFrom="column">
                  <wp:posOffset>1066800</wp:posOffset>
                </wp:positionH>
                <wp:positionV relativeFrom="paragraph">
                  <wp:posOffset>3077210</wp:posOffset>
                </wp:positionV>
                <wp:extent cx="397319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wps:spPr>
                      <wps:txbx>
                        <w:txbxContent>
                          <w:p w14:paraId="622E73A0" w14:textId="6C53DE9E" w:rsidR="00E93F76" w:rsidRPr="00E93F76" w:rsidRDefault="00E93F76" w:rsidP="00E93F76">
                            <w:pPr>
                              <w:pStyle w:val="Caption"/>
                              <w:jc w:val="center"/>
                              <w:rPr>
                                <w:b/>
                                <w:iCs/>
                                <w:noProof/>
                                <w:color w:val="auto"/>
                                <w:sz w:val="20"/>
                                <w:szCs w:val="28"/>
                              </w:rPr>
                            </w:pPr>
                            <w:r>
                              <w:rPr>
                                <w:b/>
                                <w:color w:val="auto"/>
                                <w:sz w:val="20"/>
                              </w:rPr>
                              <w:t>Delete</w:t>
                            </w:r>
                            <w:r w:rsidRPr="00E93F76">
                              <w:rPr>
                                <w:b/>
                                <w:color w:val="auto"/>
                                <w:sz w:val="20"/>
                              </w:rPr>
                              <w:t xml:space="preserve"> Resident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F514A" id="Text Box 33" o:spid="_x0000_s1027" type="#_x0000_t202" style="position:absolute;left:0;text-align:left;margin-left:84pt;margin-top:242.3pt;width:312.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GEwLwIAAGYEAAAOAAAAZHJzL2Uyb0RvYy54bWysVMFu2zAMvQ/YPwi6L04atFu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" stroked="f">
                <v:textbox style="mso-fit-shape-to-text:t" inset="0,0,0,0">
                  <w:txbxContent>
                    <w:p w14:paraId="622E73A0" w14:textId="6C53DE9E" w:rsidR="00E93F76" w:rsidRPr="00E93F76" w:rsidRDefault="00E93F76" w:rsidP="00E93F76">
                      <w:pPr>
                        <w:pStyle w:val="Caption"/>
                        <w:jc w:val="center"/>
                        <w:rPr>
                          <w:b/>
                          <w:iCs/>
                          <w:noProof/>
                          <w:color w:val="auto"/>
                          <w:sz w:val="20"/>
                          <w:szCs w:val="28"/>
                        </w:rPr>
                      </w:pPr>
                      <w:r>
                        <w:rPr>
                          <w:b/>
                          <w:color w:val="auto"/>
                          <w:sz w:val="20"/>
                        </w:rPr>
                        <w:t>Delete</w:t>
                      </w:r>
                      <w:r w:rsidRPr="00E93F76">
                        <w:rPr>
                          <w:b/>
                          <w:color w:val="auto"/>
                          <w:sz w:val="20"/>
                        </w:rPr>
                        <w:t xml:space="preserve"> Resident</w:t>
                      </w:r>
                    </w:p>
                  </w:txbxContent>
                </v:textbox>
                <w10:wrap type="square"/>
              </v:shape>
            </w:pict>
          </mc:Fallback>
        </mc:AlternateContent>
      </w:r>
    </w:p>
    <w:p w14:paraId="0265BDF9" w14:textId="765E019B" w:rsidR="00E93F76" w:rsidRPr="00E93F76" w:rsidRDefault="00E93F76" w:rsidP="00E93F76"/>
    <w:p w14:paraId="6824566C" w14:textId="72AFE9ED" w:rsidR="00E93F76" w:rsidRPr="00E93F76" w:rsidRDefault="00E93F76" w:rsidP="00E93F76"/>
    <w:p w14:paraId="089DD70F" w14:textId="77E65B43" w:rsidR="00E93F76" w:rsidRPr="00E93F76" w:rsidRDefault="00E93F76" w:rsidP="00E93F76"/>
    <w:p w14:paraId="5A1C66D3" w14:textId="7E3E3C97" w:rsidR="00E93F76" w:rsidRPr="00E93F76" w:rsidRDefault="00E93F76" w:rsidP="00E93F76"/>
    <w:p w14:paraId="65836383" w14:textId="32359B3C" w:rsidR="00E93F76" w:rsidRPr="00E93F76" w:rsidRDefault="00E93F76" w:rsidP="00E93F76"/>
    <w:p w14:paraId="5D7C48D1" w14:textId="040257AA" w:rsidR="00E93F76" w:rsidRPr="00E93F76" w:rsidRDefault="00E93F76" w:rsidP="00E93F76"/>
    <w:p w14:paraId="68E9D126" w14:textId="6D098814" w:rsidR="00E93F76" w:rsidRPr="00E93F76" w:rsidRDefault="00E93F76" w:rsidP="00E93F76"/>
    <w:p w14:paraId="21B648F9" w14:textId="412881A2" w:rsidR="00E93F76" w:rsidRPr="00E93F76" w:rsidRDefault="00E93F76" w:rsidP="00E93F76"/>
    <w:p w14:paraId="31050898" w14:textId="16CF8F73" w:rsidR="00E93F76" w:rsidRPr="00E93F76" w:rsidRDefault="00E93F76" w:rsidP="00E93F76"/>
    <w:p w14:paraId="6B29A87C" w14:textId="5863CDC1" w:rsidR="00E93F76" w:rsidRPr="00E93F76" w:rsidRDefault="00E93F76" w:rsidP="00E93F76"/>
    <w:p w14:paraId="5E0F242C" w14:textId="05EBA66C" w:rsidR="00E93F76" w:rsidRPr="00E93F76" w:rsidRDefault="00E93F76" w:rsidP="00E93F76"/>
    <w:p w14:paraId="3C5C2911" w14:textId="36A054FB" w:rsidR="00E93F76" w:rsidRDefault="00E93F76" w:rsidP="00E93F76"/>
    <w:p w14:paraId="3FE8F8ED" w14:textId="5307E68E" w:rsidR="00E93F76" w:rsidRDefault="00E93F76" w:rsidP="00E93F76"/>
    <w:p w14:paraId="5CDB7DA5" w14:textId="2179D27A" w:rsidR="00E93F76" w:rsidRDefault="00492256" w:rsidP="00E93F76">
      <w:r>
        <w:rPr>
          <w:noProof/>
        </w:rPr>
        <w:lastRenderedPageBreak/>
        <mc:AlternateContent>
          <mc:Choice Requires="wps">
            <w:drawing>
              <wp:anchor distT="0" distB="0" distL="114300" distR="114300" simplePos="0" relativeHeight="251671552" behindDoc="0" locked="0" layoutInCell="1" allowOverlap="1" wp14:anchorId="154D15B2" wp14:editId="323F8D51">
                <wp:simplePos x="0" y="0"/>
                <wp:positionH relativeFrom="column">
                  <wp:posOffset>1066800</wp:posOffset>
                </wp:positionH>
                <wp:positionV relativeFrom="paragraph">
                  <wp:posOffset>8486775</wp:posOffset>
                </wp:positionV>
                <wp:extent cx="397319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wps:spPr>
                      <wps:txbx>
                        <w:txbxContent>
                          <w:p w14:paraId="2D444CCC" w14:textId="472A9C54" w:rsidR="00492256" w:rsidRPr="00492256" w:rsidRDefault="00492256" w:rsidP="00492256">
                            <w:pPr>
                              <w:pStyle w:val="Caption"/>
                              <w:jc w:val="center"/>
                              <w:rPr>
                                <w:b/>
                                <w:iCs/>
                                <w:noProof/>
                                <w:color w:val="auto"/>
                                <w:sz w:val="20"/>
                                <w:szCs w:val="28"/>
                                <w:lang w:val="en-US"/>
                              </w:rPr>
                            </w:pPr>
                            <w:r>
                              <w:rPr>
                                <w:b/>
                                <w:color w:val="auto"/>
                                <w:sz w:val="20"/>
                                <w:lang w:val="en-US"/>
                              </w:rPr>
                              <w:t>Create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D15B2" id="Text Box 42" o:spid="_x0000_s1028" type="#_x0000_t202" style="position:absolute;left:0;text-align:left;margin-left:84pt;margin-top:668.25pt;width:31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v37MAIAAGY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" stroked="f">
                <v:textbox style="mso-fit-shape-to-text:t" inset="0,0,0,0">
                  <w:txbxContent>
                    <w:p w14:paraId="2D444CCC" w14:textId="472A9C54" w:rsidR="00492256" w:rsidRPr="00492256" w:rsidRDefault="00492256" w:rsidP="00492256">
                      <w:pPr>
                        <w:pStyle w:val="Caption"/>
                        <w:jc w:val="center"/>
                        <w:rPr>
                          <w:b/>
                          <w:iCs/>
                          <w:noProof/>
                          <w:color w:val="auto"/>
                          <w:sz w:val="20"/>
                          <w:szCs w:val="28"/>
                          <w:lang w:val="en-US"/>
                        </w:rPr>
                      </w:pPr>
                      <w:r>
                        <w:rPr>
                          <w:b/>
                          <w:color w:val="auto"/>
                          <w:sz w:val="20"/>
                          <w:lang w:val="en-US"/>
                        </w:rPr>
                        <w:t>Create Request</w:t>
                      </w:r>
                    </w:p>
                  </w:txbxContent>
                </v:textbox>
                <w10:wrap type="square"/>
              </v:shape>
            </w:pict>
          </mc:Fallback>
        </mc:AlternateContent>
      </w:r>
      <w:r>
        <w:rPr>
          <w:noProof/>
        </w:rPr>
        <w:drawing>
          <wp:anchor distT="0" distB="0" distL="114300" distR="114300" simplePos="0" relativeHeight="251669504" behindDoc="0" locked="0" layoutInCell="1" allowOverlap="1" wp14:anchorId="312BF089" wp14:editId="0C521166">
            <wp:simplePos x="0" y="0"/>
            <wp:positionH relativeFrom="margin">
              <wp:align>center</wp:align>
            </wp:positionH>
            <wp:positionV relativeFrom="paragraph">
              <wp:posOffset>4524375</wp:posOffset>
            </wp:positionV>
            <wp:extent cx="3973195" cy="3893185"/>
            <wp:effectExtent l="19050" t="19050" r="27305" b="12065"/>
            <wp:wrapSquare wrapText="bothSides"/>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3).png"/>
                    <pic:cNvPicPr/>
                  </pic:nvPicPr>
                  <pic:blipFill rotWithShape="1">
                    <a:blip r:embed="rId11"/>
                    <a:srcRect l="17430" t="16886" r="35885" b="1734"/>
                    <a:stretch/>
                  </pic:blipFill>
                  <pic:spPr bwMode="auto">
                    <a:xfrm>
                      <a:off x="0" y="0"/>
                      <a:ext cx="3973195" cy="38931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3F76">
        <w:rPr>
          <w:noProof/>
        </w:rPr>
        <mc:AlternateContent>
          <mc:Choice Requires="wps">
            <w:drawing>
              <wp:anchor distT="0" distB="0" distL="114300" distR="114300" simplePos="0" relativeHeight="251667456" behindDoc="0" locked="0" layoutInCell="1" allowOverlap="1" wp14:anchorId="561A38DC" wp14:editId="641FFF58">
                <wp:simplePos x="0" y="0"/>
                <wp:positionH relativeFrom="column">
                  <wp:posOffset>1070610</wp:posOffset>
                </wp:positionH>
                <wp:positionV relativeFrom="paragraph">
                  <wp:posOffset>3962400</wp:posOffset>
                </wp:positionV>
                <wp:extent cx="397319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wps:spPr>
                      <wps:txbx>
                        <w:txbxContent>
                          <w:p w14:paraId="19A07027" w14:textId="199DF4DA" w:rsidR="00E93F76" w:rsidRPr="00E93F76" w:rsidRDefault="00E93F76" w:rsidP="00E93F76">
                            <w:pPr>
                              <w:pStyle w:val="Caption"/>
                              <w:jc w:val="center"/>
                              <w:rPr>
                                <w:b/>
                                <w:iCs/>
                                <w:noProof/>
                                <w:color w:val="auto"/>
                                <w:sz w:val="20"/>
                                <w:szCs w:val="28"/>
                              </w:rPr>
                            </w:pPr>
                            <w:r>
                              <w:rPr>
                                <w:b/>
                                <w:color w:val="auto"/>
                                <w:sz w:val="20"/>
                              </w:rPr>
                              <w:t>Add</w:t>
                            </w:r>
                            <w:r w:rsidRPr="00E93F76">
                              <w:rPr>
                                <w:b/>
                                <w:color w:val="auto"/>
                                <w:sz w:val="20"/>
                              </w:rPr>
                              <w:t xml:space="preserve"> Resident</w:t>
                            </w:r>
                            <w:r>
                              <w:rPr>
                                <w:b/>
                                <w:color w:val="auto"/>
                                <w:sz w:val="20"/>
                              </w:rPr>
                              <w:t xml:space="preserve"> to Household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A38DC" id="Text Box 36" o:spid="_x0000_s1029" type="#_x0000_t202" style="position:absolute;left:0;text-align:left;margin-left:84.3pt;margin-top:312pt;width:312.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BzLwIAAGYEAAAOAAAAZHJzL2Uyb0RvYy54bWysVMFu2zAMvQ/YPwi6L04aNFu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h0xpkV&#10;hjTaqS6wz9AxchE/rfM5pW0dJYaO/KTz4PfkjLC7Ck38EiBGcWL6fGU3VpPknN59nE7ubjmTFJtN&#10;b2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" stroked="f">
                <v:textbox style="mso-fit-shape-to-text:t" inset="0,0,0,0">
                  <w:txbxContent>
                    <w:p w14:paraId="19A07027" w14:textId="199DF4DA" w:rsidR="00E93F76" w:rsidRPr="00E93F76" w:rsidRDefault="00E93F76" w:rsidP="00E93F76">
                      <w:pPr>
                        <w:pStyle w:val="Caption"/>
                        <w:jc w:val="center"/>
                        <w:rPr>
                          <w:b/>
                          <w:iCs/>
                          <w:noProof/>
                          <w:color w:val="auto"/>
                          <w:sz w:val="20"/>
                          <w:szCs w:val="28"/>
                        </w:rPr>
                      </w:pPr>
                      <w:r>
                        <w:rPr>
                          <w:b/>
                          <w:color w:val="auto"/>
                          <w:sz w:val="20"/>
                        </w:rPr>
                        <w:t>Add</w:t>
                      </w:r>
                      <w:r w:rsidRPr="00E93F76">
                        <w:rPr>
                          <w:b/>
                          <w:color w:val="auto"/>
                          <w:sz w:val="20"/>
                        </w:rPr>
                        <w:t xml:space="preserve"> Resident</w:t>
                      </w:r>
                      <w:r>
                        <w:rPr>
                          <w:b/>
                          <w:color w:val="auto"/>
                          <w:sz w:val="20"/>
                        </w:rPr>
                        <w:t xml:space="preserve"> to Household</w:t>
                      </w:r>
                    </w:p>
                  </w:txbxContent>
                </v:textbox>
                <w10:wrap type="square"/>
              </v:shape>
            </w:pict>
          </mc:Fallback>
        </mc:AlternateContent>
      </w:r>
      <w:r w:rsidR="00E93F76">
        <w:rPr>
          <w:noProof/>
        </w:rPr>
        <w:drawing>
          <wp:anchor distT="0" distB="0" distL="114300" distR="114300" simplePos="0" relativeHeight="251665408" behindDoc="0" locked="0" layoutInCell="1" allowOverlap="1" wp14:anchorId="71644760" wp14:editId="2EA5CD93">
            <wp:simplePos x="0" y="0"/>
            <wp:positionH relativeFrom="margin">
              <wp:align>center</wp:align>
            </wp:positionH>
            <wp:positionV relativeFrom="paragraph">
              <wp:posOffset>19050</wp:posOffset>
            </wp:positionV>
            <wp:extent cx="3973195" cy="3874135"/>
            <wp:effectExtent l="19050" t="19050" r="27305" b="12065"/>
            <wp:wrapSquare wrapText="bothSides"/>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2).png"/>
                    <pic:cNvPicPr/>
                  </pic:nvPicPr>
                  <pic:blipFill rotWithShape="1">
                    <a:blip r:embed="rId12"/>
                    <a:srcRect l="17585" t="16886" r="35885" b="2564"/>
                    <a:stretch/>
                  </pic:blipFill>
                  <pic:spPr bwMode="auto">
                    <a:xfrm>
                      <a:off x="0" y="0"/>
                      <a:ext cx="3973195" cy="38741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8C63B1" w14:textId="79D9612D" w:rsidR="00492256" w:rsidRPr="00492256" w:rsidRDefault="00492256" w:rsidP="00492256"/>
    <w:p w14:paraId="2372006C" w14:textId="6786F97C" w:rsidR="00492256" w:rsidRPr="00492256" w:rsidRDefault="00492256" w:rsidP="00492256"/>
    <w:p w14:paraId="401E0A79" w14:textId="5B84AA88" w:rsidR="00492256" w:rsidRPr="00492256" w:rsidRDefault="00492256" w:rsidP="00492256"/>
    <w:p w14:paraId="0B8F16CD" w14:textId="0B6A5F76" w:rsidR="00492256" w:rsidRPr="00492256" w:rsidRDefault="00492256" w:rsidP="00492256"/>
    <w:p w14:paraId="0ADCF30F" w14:textId="59653AF9" w:rsidR="00492256" w:rsidRPr="00492256" w:rsidRDefault="00492256" w:rsidP="00492256"/>
    <w:p w14:paraId="1B9448F6" w14:textId="22BFCB6D" w:rsidR="00492256" w:rsidRPr="00492256" w:rsidRDefault="00492256" w:rsidP="00492256"/>
    <w:p w14:paraId="32EBE812" w14:textId="1F32BB5B" w:rsidR="00492256" w:rsidRPr="00492256" w:rsidRDefault="00492256" w:rsidP="00492256"/>
    <w:p w14:paraId="784A4A1A" w14:textId="5509C28D" w:rsidR="00492256" w:rsidRPr="00492256" w:rsidRDefault="00492256" w:rsidP="00492256"/>
    <w:p w14:paraId="727985D8" w14:textId="3B109B84" w:rsidR="00492256" w:rsidRPr="00492256" w:rsidRDefault="00492256" w:rsidP="00492256"/>
    <w:p w14:paraId="072AEE19" w14:textId="14FCF214" w:rsidR="00492256" w:rsidRPr="00492256" w:rsidRDefault="00492256" w:rsidP="00492256"/>
    <w:p w14:paraId="46DF9732" w14:textId="0AB84045" w:rsidR="00492256" w:rsidRPr="00492256" w:rsidRDefault="00492256" w:rsidP="00492256"/>
    <w:p w14:paraId="59864825" w14:textId="0F8A8C4F" w:rsidR="00492256" w:rsidRPr="00492256" w:rsidRDefault="00492256" w:rsidP="00492256"/>
    <w:p w14:paraId="51357682" w14:textId="0B1041D4" w:rsidR="00492256" w:rsidRPr="00492256" w:rsidRDefault="00492256" w:rsidP="00492256"/>
    <w:p w14:paraId="09BA2B60" w14:textId="461EAEAF" w:rsidR="00492256" w:rsidRPr="00492256" w:rsidRDefault="00492256" w:rsidP="00492256"/>
    <w:p w14:paraId="22203AE1" w14:textId="497F9245" w:rsidR="00492256" w:rsidRPr="00492256" w:rsidRDefault="00492256" w:rsidP="00492256"/>
    <w:p w14:paraId="3E1B3450" w14:textId="34B2B356" w:rsidR="00492256" w:rsidRPr="00492256" w:rsidRDefault="00492256" w:rsidP="00492256"/>
    <w:p w14:paraId="4696AEA7" w14:textId="1DB7104A" w:rsidR="00492256" w:rsidRPr="00492256" w:rsidRDefault="00492256" w:rsidP="00492256"/>
    <w:p w14:paraId="12F8B5A3" w14:textId="4EB74B53" w:rsidR="00492256" w:rsidRPr="00492256" w:rsidRDefault="00492256" w:rsidP="00492256"/>
    <w:p w14:paraId="07BE3B50" w14:textId="0DB90DC8" w:rsidR="00492256" w:rsidRPr="00492256" w:rsidRDefault="00492256" w:rsidP="00492256"/>
    <w:p w14:paraId="29979220" w14:textId="54AB82C2" w:rsidR="00492256" w:rsidRPr="00492256" w:rsidRDefault="00492256" w:rsidP="00492256"/>
    <w:p w14:paraId="06D21375" w14:textId="6430DB5C" w:rsidR="00492256" w:rsidRPr="00492256" w:rsidRDefault="00492256" w:rsidP="00492256"/>
    <w:p w14:paraId="10B436B2" w14:textId="29587E84" w:rsidR="00492256" w:rsidRPr="00492256" w:rsidRDefault="00492256" w:rsidP="00492256"/>
    <w:p w14:paraId="46C27CCE" w14:textId="723A14B0" w:rsidR="00492256" w:rsidRPr="00492256" w:rsidRDefault="00492256" w:rsidP="00492256"/>
    <w:p w14:paraId="22389442" w14:textId="220B8043" w:rsidR="00492256" w:rsidRPr="00492256" w:rsidRDefault="00492256" w:rsidP="00492256"/>
    <w:p w14:paraId="61528A6D" w14:textId="4552652C" w:rsidR="00492256" w:rsidRPr="00492256" w:rsidRDefault="00492256" w:rsidP="00492256"/>
    <w:p w14:paraId="1A47FD04" w14:textId="1CC2561C" w:rsidR="00492256" w:rsidRPr="00492256" w:rsidRDefault="00492256" w:rsidP="00492256"/>
    <w:p w14:paraId="75E06302" w14:textId="58ABE073" w:rsidR="00492256" w:rsidRPr="00492256" w:rsidRDefault="00492256" w:rsidP="00492256"/>
    <w:p w14:paraId="777B8247" w14:textId="51DD4BC5" w:rsidR="00492256" w:rsidRPr="00492256" w:rsidRDefault="00492256" w:rsidP="00492256"/>
    <w:p w14:paraId="737DDF7B" w14:textId="3773FF66" w:rsidR="00492256" w:rsidRPr="00492256" w:rsidRDefault="00492256" w:rsidP="00492256"/>
    <w:p w14:paraId="190F29B3" w14:textId="415BB080" w:rsidR="00492256" w:rsidRPr="00492256" w:rsidRDefault="00492256" w:rsidP="00492256"/>
    <w:p w14:paraId="4D049498" w14:textId="49CDE96C" w:rsidR="00492256" w:rsidRPr="00492256" w:rsidRDefault="00492256" w:rsidP="00492256"/>
    <w:p w14:paraId="064A078E" w14:textId="563C54A5" w:rsidR="00492256" w:rsidRPr="00492256" w:rsidRDefault="00492256" w:rsidP="00492256"/>
    <w:p w14:paraId="54D3C460" w14:textId="2BFAE578" w:rsidR="00492256" w:rsidRPr="00492256" w:rsidRDefault="00492256" w:rsidP="00492256"/>
    <w:p w14:paraId="2FBC8DD2" w14:textId="4ED1E3E9" w:rsidR="00492256" w:rsidRDefault="00492256" w:rsidP="00492256"/>
    <w:p w14:paraId="713EB9DD" w14:textId="628AB7DE" w:rsidR="00492256" w:rsidRDefault="00492256" w:rsidP="00492256"/>
    <w:p w14:paraId="115CC8DA" w14:textId="2F921462" w:rsidR="00492256" w:rsidRDefault="00492256" w:rsidP="00492256"/>
    <w:p w14:paraId="1224CE7E" w14:textId="6FE2E9B4" w:rsidR="00492256" w:rsidRDefault="00492256" w:rsidP="00492256"/>
    <w:p w14:paraId="448F1211" w14:textId="6F29D5E7" w:rsidR="00492256" w:rsidRDefault="00492256" w:rsidP="00492256">
      <w:r>
        <w:rPr>
          <w:noProof/>
        </w:rPr>
        <w:lastRenderedPageBreak/>
        <w:drawing>
          <wp:anchor distT="0" distB="0" distL="114300" distR="114300" simplePos="0" relativeHeight="251672576" behindDoc="0" locked="0" layoutInCell="1" allowOverlap="1" wp14:anchorId="79B2CB4E" wp14:editId="1A60B538">
            <wp:simplePos x="0" y="0"/>
            <wp:positionH relativeFrom="margin">
              <wp:posOffset>1069340</wp:posOffset>
            </wp:positionH>
            <wp:positionV relativeFrom="paragraph">
              <wp:posOffset>19050</wp:posOffset>
            </wp:positionV>
            <wp:extent cx="3973195" cy="3919220"/>
            <wp:effectExtent l="19050" t="19050" r="27305" b="24130"/>
            <wp:wrapSquare wrapText="bothSides"/>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4).png"/>
                    <pic:cNvPicPr/>
                  </pic:nvPicPr>
                  <pic:blipFill rotWithShape="1">
                    <a:blip r:embed="rId13"/>
                    <a:srcRect l="17585" t="17162" r="36508" b="2288"/>
                    <a:stretch/>
                  </pic:blipFill>
                  <pic:spPr bwMode="auto">
                    <a:xfrm>
                      <a:off x="0" y="0"/>
                      <a:ext cx="3973195" cy="39192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F0FE1" w14:textId="45D44D97" w:rsidR="00492256" w:rsidRPr="00492256" w:rsidRDefault="00492256" w:rsidP="00492256"/>
    <w:p w14:paraId="1C234553" w14:textId="7273B020" w:rsidR="00492256" w:rsidRPr="00492256" w:rsidRDefault="00492256" w:rsidP="00492256"/>
    <w:p w14:paraId="4DBB77E6" w14:textId="4A2AD4C2" w:rsidR="00492256" w:rsidRPr="00492256" w:rsidRDefault="00492256" w:rsidP="00492256"/>
    <w:p w14:paraId="38835A31" w14:textId="6B9FB3CC" w:rsidR="00492256" w:rsidRPr="00492256" w:rsidRDefault="00492256" w:rsidP="00492256"/>
    <w:p w14:paraId="70351229" w14:textId="63766A5F" w:rsidR="00492256" w:rsidRPr="00492256" w:rsidRDefault="00492256" w:rsidP="00492256"/>
    <w:p w14:paraId="7C393DB1" w14:textId="14036665" w:rsidR="00492256" w:rsidRPr="00492256" w:rsidRDefault="00492256" w:rsidP="00492256"/>
    <w:p w14:paraId="225CF094" w14:textId="47B0D522" w:rsidR="00492256" w:rsidRPr="00492256" w:rsidRDefault="00492256" w:rsidP="00492256"/>
    <w:p w14:paraId="4E69D103" w14:textId="43392818" w:rsidR="00492256" w:rsidRPr="00492256" w:rsidRDefault="00492256" w:rsidP="00492256"/>
    <w:p w14:paraId="071C97BB" w14:textId="46F896CC" w:rsidR="00492256" w:rsidRPr="00492256" w:rsidRDefault="00492256" w:rsidP="00492256"/>
    <w:p w14:paraId="60FA52E8" w14:textId="2D879FF8" w:rsidR="00492256" w:rsidRPr="00492256" w:rsidRDefault="00492256" w:rsidP="00492256"/>
    <w:p w14:paraId="2FB7E9FC" w14:textId="7F21C3DB" w:rsidR="00492256" w:rsidRPr="00492256" w:rsidRDefault="00492256" w:rsidP="00492256"/>
    <w:p w14:paraId="12D63D0F" w14:textId="6B2BD711" w:rsidR="00492256" w:rsidRPr="00492256" w:rsidRDefault="00492256" w:rsidP="00492256"/>
    <w:p w14:paraId="1E6A748D" w14:textId="4EEA39A1" w:rsidR="00492256" w:rsidRPr="00492256" w:rsidRDefault="00492256" w:rsidP="00492256"/>
    <w:p w14:paraId="01ACB67F" w14:textId="4E9C2EBF" w:rsidR="00492256" w:rsidRPr="00492256" w:rsidRDefault="00492256" w:rsidP="00492256"/>
    <w:p w14:paraId="4774B893" w14:textId="724B2562" w:rsidR="00492256" w:rsidRPr="00492256" w:rsidRDefault="00492256" w:rsidP="00492256"/>
    <w:p w14:paraId="30684AEF" w14:textId="548AF4A3" w:rsidR="00492256" w:rsidRPr="00492256" w:rsidRDefault="00492256" w:rsidP="00492256">
      <w:r>
        <w:rPr>
          <w:noProof/>
        </w:rPr>
        <mc:AlternateContent>
          <mc:Choice Requires="wps">
            <w:drawing>
              <wp:anchor distT="0" distB="0" distL="114300" distR="114300" simplePos="0" relativeHeight="251674624" behindDoc="0" locked="0" layoutInCell="1" allowOverlap="1" wp14:anchorId="186145D7" wp14:editId="07898C4F">
                <wp:simplePos x="0" y="0"/>
                <wp:positionH relativeFrom="column">
                  <wp:posOffset>1066800</wp:posOffset>
                </wp:positionH>
                <wp:positionV relativeFrom="paragraph">
                  <wp:posOffset>122555</wp:posOffset>
                </wp:positionV>
                <wp:extent cx="397319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wps:spPr>
                      <wps:txbx>
                        <w:txbxContent>
                          <w:p w14:paraId="78495B90" w14:textId="6F8D6C15" w:rsidR="00492256" w:rsidRPr="00492256" w:rsidRDefault="00492256" w:rsidP="00492256">
                            <w:pPr>
                              <w:pStyle w:val="Caption"/>
                              <w:jc w:val="center"/>
                              <w:rPr>
                                <w:b/>
                                <w:iCs/>
                                <w:noProof/>
                                <w:color w:val="auto"/>
                                <w:sz w:val="20"/>
                                <w:szCs w:val="28"/>
                                <w:lang w:val="en-US"/>
                              </w:rPr>
                            </w:pPr>
                            <w:r>
                              <w:rPr>
                                <w:b/>
                                <w:color w:val="auto"/>
                                <w:sz w:val="20"/>
                                <w:lang w:val="en-US"/>
                              </w:rPr>
                              <w:t>Create Incident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145D7" id="Text Box 45" o:spid="_x0000_s1030" type="#_x0000_t202" style="position:absolute;left:0;text-align:left;margin-left:84pt;margin-top:9.65pt;width:312.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" stroked="f">
                <v:textbox style="mso-fit-shape-to-text:t" inset="0,0,0,0">
                  <w:txbxContent>
                    <w:p w14:paraId="78495B90" w14:textId="6F8D6C15" w:rsidR="00492256" w:rsidRPr="00492256" w:rsidRDefault="00492256" w:rsidP="00492256">
                      <w:pPr>
                        <w:pStyle w:val="Caption"/>
                        <w:jc w:val="center"/>
                        <w:rPr>
                          <w:b/>
                          <w:iCs/>
                          <w:noProof/>
                          <w:color w:val="auto"/>
                          <w:sz w:val="20"/>
                          <w:szCs w:val="28"/>
                          <w:lang w:val="en-US"/>
                        </w:rPr>
                      </w:pPr>
                      <w:r>
                        <w:rPr>
                          <w:b/>
                          <w:color w:val="auto"/>
                          <w:sz w:val="20"/>
                          <w:lang w:val="en-US"/>
                        </w:rPr>
                        <w:t>Create Incident Report</w:t>
                      </w:r>
                    </w:p>
                  </w:txbxContent>
                </v:textbox>
                <w10:wrap type="square"/>
              </v:shape>
            </w:pict>
          </mc:Fallback>
        </mc:AlternateContent>
      </w:r>
    </w:p>
    <w:p w14:paraId="67EDF175" w14:textId="7FC9B962" w:rsidR="00492256" w:rsidRPr="00492256" w:rsidRDefault="00492256" w:rsidP="00492256"/>
    <w:p w14:paraId="109BF906" w14:textId="557C9033" w:rsidR="00492256" w:rsidRPr="00492256" w:rsidRDefault="00492256" w:rsidP="00492256">
      <w:r>
        <w:rPr>
          <w:noProof/>
        </w:rPr>
        <w:drawing>
          <wp:anchor distT="0" distB="0" distL="114300" distR="114300" simplePos="0" relativeHeight="251675648" behindDoc="0" locked="0" layoutInCell="1" allowOverlap="1" wp14:anchorId="1B6C4AAA" wp14:editId="2F2CC810">
            <wp:simplePos x="0" y="0"/>
            <wp:positionH relativeFrom="margin">
              <wp:posOffset>1069340</wp:posOffset>
            </wp:positionH>
            <wp:positionV relativeFrom="paragraph">
              <wp:posOffset>180975</wp:posOffset>
            </wp:positionV>
            <wp:extent cx="3973195" cy="3919220"/>
            <wp:effectExtent l="19050" t="19050" r="27305" b="24130"/>
            <wp:wrapSquare wrapText="bothSides"/>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6).png"/>
                    <pic:cNvPicPr/>
                  </pic:nvPicPr>
                  <pic:blipFill rotWithShape="1">
                    <a:blip r:embed="rId14"/>
                    <a:srcRect l="18052" t="16886" r="36352" b="1457"/>
                    <a:stretch/>
                  </pic:blipFill>
                  <pic:spPr bwMode="auto">
                    <a:xfrm>
                      <a:off x="0" y="0"/>
                      <a:ext cx="3973195" cy="39192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C715CB" w14:textId="0F6AAA5B" w:rsidR="00492256" w:rsidRDefault="00492256" w:rsidP="00492256"/>
    <w:p w14:paraId="07B8A559" w14:textId="1CE13FA5" w:rsidR="00492256" w:rsidRDefault="00492256" w:rsidP="00492256"/>
    <w:p w14:paraId="4BFE5D2D" w14:textId="1034B075" w:rsidR="00492256" w:rsidRDefault="00492256" w:rsidP="00492256">
      <w:pPr>
        <w:jc w:val="center"/>
      </w:pPr>
      <w:r>
        <w:rPr>
          <w:noProof/>
        </w:rPr>
        <mc:AlternateContent>
          <mc:Choice Requires="wps">
            <w:drawing>
              <wp:anchor distT="0" distB="0" distL="114300" distR="114300" simplePos="0" relativeHeight="251677696" behindDoc="0" locked="0" layoutInCell="1" allowOverlap="1" wp14:anchorId="5FF7479F" wp14:editId="5F8EE141">
                <wp:simplePos x="0" y="0"/>
                <wp:positionH relativeFrom="column">
                  <wp:posOffset>1066800</wp:posOffset>
                </wp:positionH>
                <wp:positionV relativeFrom="paragraph">
                  <wp:posOffset>3420110</wp:posOffset>
                </wp:positionV>
                <wp:extent cx="397319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wps:spPr>
                      <wps:txbx>
                        <w:txbxContent>
                          <w:p w14:paraId="33B0E464" w14:textId="402A03D0" w:rsidR="00492256" w:rsidRPr="00492256" w:rsidRDefault="00492256" w:rsidP="00492256">
                            <w:pPr>
                              <w:pStyle w:val="Caption"/>
                              <w:jc w:val="center"/>
                              <w:rPr>
                                <w:b/>
                                <w:iCs/>
                                <w:noProof/>
                                <w:color w:val="auto"/>
                                <w:sz w:val="20"/>
                                <w:szCs w:val="28"/>
                                <w:lang w:val="en-US"/>
                              </w:rPr>
                            </w:pPr>
                            <w:r>
                              <w:rPr>
                                <w:b/>
                                <w:color w:val="auto"/>
                                <w:sz w:val="20"/>
                                <w:lang w:val="en-US"/>
                              </w:rPr>
                              <w:t>Create Zone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7479F" id="Text Box 48" o:spid="_x0000_s1031" type="#_x0000_t202" style="position:absolute;left:0;text-align:left;margin-left:84pt;margin-top:269.3pt;width:312.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" stroked="f">
                <v:textbox style="mso-fit-shape-to-text:t" inset="0,0,0,0">
                  <w:txbxContent>
                    <w:p w14:paraId="33B0E464" w14:textId="402A03D0" w:rsidR="00492256" w:rsidRPr="00492256" w:rsidRDefault="00492256" w:rsidP="00492256">
                      <w:pPr>
                        <w:pStyle w:val="Caption"/>
                        <w:jc w:val="center"/>
                        <w:rPr>
                          <w:b/>
                          <w:iCs/>
                          <w:noProof/>
                          <w:color w:val="auto"/>
                          <w:sz w:val="20"/>
                          <w:szCs w:val="28"/>
                          <w:lang w:val="en-US"/>
                        </w:rPr>
                      </w:pPr>
                      <w:r>
                        <w:rPr>
                          <w:b/>
                          <w:color w:val="auto"/>
                          <w:sz w:val="20"/>
                          <w:lang w:val="en-US"/>
                        </w:rPr>
                        <w:t>Create Zone</w:t>
                      </w:r>
                    </w:p>
                  </w:txbxContent>
                </v:textbox>
                <w10:wrap type="square"/>
              </v:shape>
            </w:pict>
          </mc:Fallback>
        </mc:AlternateContent>
      </w:r>
    </w:p>
    <w:p w14:paraId="2256AC42" w14:textId="5E90F936" w:rsidR="00492256" w:rsidRPr="00492256" w:rsidRDefault="00492256" w:rsidP="00492256"/>
    <w:p w14:paraId="0E35D0AB" w14:textId="1A17AD24" w:rsidR="00492256" w:rsidRPr="00492256" w:rsidRDefault="00492256" w:rsidP="00492256"/>
    <w:p w14:paraId="3C548931" w14:textId="70D73FAC" w:rsidR="00492256" w:rsidRPr="00492256" w:rsidRDefault="00492256" w:rsidP="00492256"/>
    <w:p w14:paraId="7011DA11" w14:textId="0C8AC7C6" w:rsidR="00492256" w:rsidRPr="00492256" w:rsidRDefault="00492256" w:rsidP="00492256"/>
    <w:p w14:paraId="0CD36B34" w14:textId="43F9D674" w:rsidR="00492256" w:rsidRPr="00492256" w:rsidRDefault="00492256" w:rsidP="00492256"/>
    <w:p w14:paraId="79EB290F" w14:textId="3C5F8A41" w:rsidR="00492256" w:rsidRPr="00492256" w:rsidRDefault="00492256" w:rsidP="00492256"/>
    <w:p w14:paraId="1E514AAE" w14:textId="2B17080C" w:rsidR="00492256" w:rsidRPr="00492256" w:rsidRDefault="00492256" w:rsidP="00492256"/>
    <w:p w14:paraId="42D9854E" w14:textId="64B931CB" w:rsidR="00492256" w:rsidRPr="00492256" w:rsidRDefault="00492256" w:rsidP="00492256"/>
    <w:p w14:paraId="672936DF" w14:textId="64A8C160" w:rsidR="00492256" w:rsidRPr="00492256" w:rsidRDefault="00492256" w:rsidP="00492256"/>
    <w:p w14:paraId="10926842" w14:textId="27EA5855" w:rsidR="00492256" w:rsidRPr="00492256" w:rsidRDefault="00492256" w:rsidP="00492256"/>
    <w:p w14:paraId="7D9B60C4" w14:textId="49D5A109" w:rsidR="00492256" w:rsidRPr="00492256" w:rsidRDefault="00492256" w:rsidP="00492256"/>
    <w:p w14:paraId="39F79941" w14:textId="46795B22" w:rsidR="00492256" w:rsidRPr="00492256" w:rsidRDefault="00492256" w:rsidP="00492256"/>
    <w:p w14:paraId="41616399" w14:textId="6213FFD2" w:rsidR="00492256" w:rsidRDefault="00492256" w:rsidP="00492256"/>
    <w:p w14:paraId="61A3CAD7" w14:textId="4E31C909" w:rsidR="00492256" w:rsidRDefault="00492256" w:rsidP="00492256"/>
    <w:p w14:paraId="7AB74FB5" w14:textId="2700EA8B" w:rsidR="00492256" w:rsidRDefault="00492256" w:rsidP="00492256"/>
    <w:p w14:paraId="0BF845B1" w14:textId="45640AE6" w:rsidR="00492256" w:rsidRDefault="00492256" w:rsidP="00492256"/>
    <w:p w14:paraId="757AB493" w14:textId="3EFB51E3" w:rsidR="00492256" w:rsidRDefault="00492256" w:rsidP="00492256">
      <w:r>
        <w:rPr>
          <w:noProof/>
        </w:rPr>
        <w:lastRenderedPageBreak/>
        <mc:AlternateContent>
          <mc:Choice Requires="wps">
            <w:drawing>
              <wp:anchor distT="0" distB="0" distL="114300" distR="114300" simplePos="0" relativeHeight="251682816" behindDoc="0" locked="0" layoutInCell="1" allowOverlap="1" wp14:anchorId="1492ED13" wp14:editId="7263ABB5">
                <wp:simplePos x="0" y="0"/>
                <wp:positionH relativeFrom="column">
                  <wp:posOffset>1092835</wp:posOffset>
                </wp:positionH>
                <wp:positionV relativeFrom="paragraph">
                  <wp:posOffset>8610600</wp:posOffset>
                </wp:positionV>
                <wp:extent cx="397319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wps:spPr>
                      <wps:txbx>
                        <w:txbxContent>
                          <w:p w14:paraId="40761BBF" w14:textId="5F0728AE" w:rsidR="00492256" w:rsidRPr="00492256" w:rsidRDefault="00492256" w:rsidP="00492256">
                            <w:pPr>
                              <w:pStyle w:val="Caption"/>
                              <w:jc w:val="center"/>
                              <w:rPr>
                                <w:b/>
                                <w:iCs/>
                                <w:noProof/>
                                <w:color w:val="auto"/>
                                <w:sz w:val="20"/>
                                <w:szCs w:val="28"/>
                                <w:lang w:val="en-US"/>
                              </w:rPr>
                            </w:pPr>
                            <w:r>
                              <w:rPr>
                                <w:b/>
                                <w:color w:val="auto"/>
                                <w:sz w:val="20"/>
                                <w:lang w:val="en-US"/>
                              </w:rPr>
                              <w:t>Create Family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2ED13" id="Text Box 52" o:spid="_x0000_s1032" type="#_x0000_t202" style="position:absolute;left:0;text-align:left;margin-left:86.05pt;margin-top:678pt;width:312.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w6OMAIAAGY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" stroked="f">
                <v:textbox style="mso-fit-shape-to-text:t" inset="0,0,0,0">
                  <w:txbxContent>
                    <w:p w14:paraId="40761BBF" w14:textId="5F0728AE" w:rsidR="00492256" w:rsidRPr="00492256" w:rsidRDefault="00492256" w:rsidP="00492256">
                      <w:pPr>
                        <w:pStyle w:val="Caption"/>
                        <w:jc w:val="center"/>
                        <w:rPr>
                          <w:b/>
                          <w:iCs/>
                          <w:noProof/>
                          <w:color w:val="auto"/>
                          <w:sz w:val="20"/>
                          <w:szCs w:val="28"/>
                          <w:lang w:val="en-US"/>
                        </w:rPr>
                      </w:pPr>
                      <w:r>
                        <w:rPr>
                          <w:b/>
                          <w:color w:val="auto"/>
                          <w:sz w:val="20"/>
                          <w:lang w:val="en-US"/>
                        </w:rPr>
                        <w:t>Create Family</w:t>
                      </w:r>
                    </w:p>
                  </w:txbxContent>
                </v:textbox>
                <w10:wrap type="square"/>
              </v:shape>
            </w:pict>
          </mc:Fallback>
        </mc:AlternateContent>
      </w:r>
      <w:r>
        <w:rPr>
          <w:noProof/>
        </w:rPr>
        <w:drawing>
          <wp:anchor distT="0" distB="0" distL="114300" distR="114300" simplePos="0" relativeHeight="251683840" behindDoc="0" locked="0" layoutInCell="1" allowOverlap="1" wp14:anchorId="5CCA7824" wp14:editId="3A0AC4A1">
            <wp:simplePos x="0" y="0"/>
            <wp:positionH relativeFrom="margin">
              <wp:align>center</wp:align>
            </wp:positionH>
            <wp:positionV relativeFrom="paragraph">
              <wp:posOffset>4619625</wp:posOffset>
            </wp:positionV>
            <wp:extent cx="4004945" cy="3924300"/>
            <wp:effectExtent l="19050" t="19050" r="14605" b="19050"/>
            <wp:wrapSquare wrapText="bothSides"/>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8).png"/>
                    <pic:cNvPicPr/>
                  </pic:nvPicPr>
                  <pic:blipFill rotWithShape="1">
                    <a:blip r:embed="rId15"/>
                    <a:srcRect l="17430" t="17439" r="36352" b="2012"/>
                    <a:stretch/>
                  </pic:blipFill>
                  <pic:spPr bwMode="auto">
                    <a:xfrm>
                      <a:off x="0" y="0"/>
                      <a:ext cx="4004945" cy="39243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6B2DE6E2" wp14:editId="339A871D">
                <wp:simplePos x="0" y="0"/>
                <wp:positionH relativeFrom="column">
                  <wp:posOffset>1070610</wp:posOffset>
                </wp:positionH>
                <wp:positionV relativeFrom="paragraph">
                  <wp:posOffset>3981450</wp:posOffset>
                </wp:positionV>
                <wp:extent cx="3973195"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wps:spPr>
                      <wps:txbx>
                        <w:txbxContent>
                          <w:p w14:paraId="70055FD4" w14:textId="38D5A3C9" w:rsidR="00492256" w:rsidRPr="00492256" w:rsidRDefault="00492256" w:rsidP="00492256">
                            <w:pPr>
                              <w:pStyle w:val="Caption"/>
                              <w:jc w:val="center"/>
                              <w:rPr>
                                <w:b/>
                                <w:iCs/>
                                <w:noProof/>
                                <w:color w:val="auto"/>
                                <w:sz w:val="20"/>
                                <w:szCs w:val="28"/>
                                <w:lang w:val="en-US"/>
                              </w:rPr>
                            </w:pPr>
                            <w:r>
                              <w:rPr>
                                <w:b/>
                                <w:color w:val="auto"/>
                                <w:sz w:val="20"/>
                                <w:lang w:val="en-US"/>
                              </w:rPr>
                              <w:t>Create Household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DE6E2" id="Text Box 50" o:spid="_x0000_s1033" type="#_x0000_t202" style="position:absolute;left:0;text-align:left;margin-left:84.3pt;margin-top:313.5pt;width:312.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" stroked="f">
                <v:textbox style="mso-fit-shape-to-text:t" inset="0,0,0,0">
                  <w:txbxContent>
                    <w:p w14:paraId="70055FD4" w14:textId="38D5A3C9" w:rsidR="00492256" w:rsidRPr="00492256" w:rsidRDefault="00492256" w:rsidP="00492256">
                      <w:pPr>
                        <w:pStyle w:val="Caption"/>
                        <w:jc w:val="center"/>
                        <w:rPr>
                          <w:b/>
                          <w:iCs/>
                          <w:noProof/>
                          <w:color w:val="auto"/>
                          <w:sz w:val="20"/>
                          <w:szCs w:val="28"/>
                          <w:lang w:val="en-US"/>
                        </w:rPr>
                      </w:pPr>
                      <w:r>
                        <w:rPr>
                          <w:b/>
                          <w:color w:val="auto"/>
                          <w:sz w:val="20"/>
                          <w:lang w:val="en-US"/>
                        </w:rPr>
                        <w:t>Create Household</w:t>
                      </w:r>
                    </w:p>
                  </w:txbxContent>
                </v:textbox>
                <w10:wrap type="square"/>
              </v:shape>
            </w:pict>
          </mc:Fallback>
        </mc:AlternateContent>
      </w:r>
      <w:r>
        <w:rPr>
          <w:noProof/>
        </w:rPr>
        <w:drawing>
          <wp:anchor distT="0" distB="0" distL="114300" distR="114300" simplePos="0" relativeHeight="251678720" behindDoc="0" locked="0" layoutInCell="1" allowOverlap="1" wp14:anchorId="387E5B8B" wp14:editId="2C7D5046">
            <wp:simplePos x="0" y="0"/>
            <wp:positionH relativeFrom="margin">
              <wp:align>center</wp:align>
            </wp:positionH>
            <wp:positionV relativeFrom="paragraph">
              <wp:posOffset>19050</wp:posOffset>
            </wp:positionV>
            <wp:extent cx="3973195" cy="3924300"/>
            <wp:effectExtent l="19050" t="19050" r="27305" b="19050"/>
            <wp:wrapSquare wrapText="bothSides"/>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7).png"/>
                    <pic:cNvPicPr/>
                  </pic:nvPicPr>
                  <pic:blipFill rotWithShape="1">
                    <a:blip r:embed="rId16"/>
                    <a:srcRect l="18052" t="17162" r="36041" b="2841"/>
                    <a:stretch/>
                  </pic:blipFill>
                  <pic:spPr bwMode="auto">
                    <a:xfrm>
                      <a:off x="0" y="0"/>
                      <a:ext cx="3973195" cy="39243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81593D" w14:textId="6C44E9D6" w:rsidR="00DA2CBB" w:rsidRPr="00DA2CBB" w:rsidRDefault="00DA2CBB" w:rsidP="00DA2CBB"/>
    <w:p w14:paraId="2ACBA603" w14:textId="61AC90E3" w:rsidR="00DA2CBB" w:rsidRPr="00DA2CBB" w:rsidRDefault="00DA2CBB" w:rsidP="00DA2CBB"/>
    <w:p w14:paraId="343F3F77" w14:textId="79727A64" w:rsidR="00DA2CBB" w:rsidRPr="00DA2CBB" w:rsidRDefault="00DA2CBB" w:rsidP="00DA2CBB"/>
    <w:p w14:paraId="37CE3714" w14:textId="7D23D1B4" w:rsidR="00DA2CBB" w:rsidRPr="00DA2CBB" w:rsidRDefault="00DA2CBB" w:rsidP="00DA2CBB"/>
    <w:p w14:paraId="6230E59E" w14:textId="08E5C8BA" w:rsidR="00DA2CBB" w:rsidRPr="00DA2CBB" w:rsidRDefault="00DA2CBB" w:rsidP="00DA2CBB"/>
    <w:p w14:paraId="72523161" w14:textId="563D3DB7" w:rsidR="00DA2CBB" w:rsidRPr="00DA2CBB" w:rsidRDefault="00DA2CBB" w:rsidP="00DA2CBB"/>
    <w:p w14:paraId="0675697B" w14:textId="615C388C" w:rsidR="00DA2CBB" w:rsidRPr="00DA2CBB" w:rsidRDefault="00DA2CBB" w:rsidP="00DA2CBB"/>
    <w:p w14:paraId="29F23AC9" w14:textId="4CC60863" w:rsidR="00DA2CBB" w:rsidRPr="00DA2CBB" w:rsidRDefault="00DA2CBB" w:rsidP="00DA2CBB"/>
    <w:p w14:paraId="643C8FDC" w14:textId="0267D938" w:rsidR="00DA2CBB" w:rsidRPr="00DA2CBB" w:rsidRDefault="00DA2CBB" w:rsidP="00DA2CBB"/>
    <w:p w14:paraId="6504FB34" w14:textId="0B25ED23" w:rsidR="00DA2CBB" w:rsidRPr="00DA2CBB" w:rsidRDefault="00DA2CBB" w:rsidP="00DA2CBB"/>
    <w:p w14:paraId="490709C4" w14:textId="2E0E8AEE" w:rsidR="00DA2CBB" w:rsidRPr="00DA2CBB" w:rsidRDefault="00DA2CBB" w:rsidP="00DA2CBB"/>
    <w:p w14:paraId="7EF4A76C" w14:textId="0AC7C7B5" w:rsidR="00DA2CBB" w:rsidRPr="00DA2CBB" w:rsidRDefault="00DA2CBB" w:rsidP="00DA2CBB"/>
    <w:p w14:paraId="2D452CC4" w14:textId="51D33604" w:rsidR="00DA2CBB" w:rsidRPr="00DA2CBB" w:rsidRDefault="00DA2CBB" w:rsidP="00DA2CBB"/>
    <w:p w14:paraId="2ECC16FD" w14:textId="669AB216" w:rsidR="00DA2CBB" w:rsidRPr="00DA2CBB" w:rsidRDefault="00DA2CBB" w:rsidP="00DA2CBB"/>
    <w:p w14:paraId="57AEEF73" w14:textId="6D24F979" w:rsidR="00DA2CBB" w:rsidRPr="00DA2CBB" w:rsidRDefault="00DA2CBB" w:rsidP="00DA2CBB"/>
    <w:p w14:paraId="3E8389F9" w14:textId="5750E867" w:rsidR="00DA2CBB" w:rsidRPr="00DA2CBB" w:rsidRDefault="00DA2CBB" w:rsidP="00DA2CBB"/>
    <w:p w14:paraId="55F0942E" w14:textId="09717D9C" w:rsidR="00DA2CBB" w:rsidRPr="00DA2CBB" w:rsidRDefault="00DA2CBB" w:rsidP="00DA2CBB"/>
    <w:p w14:paraId="61EC756E" w14:textId="4761D9CC" w:rsidR="00DA2CBB" w:rsidRPr="00DA2CBB" w:rsidRDefault="00DA2CBB" w:rsidP="00DA2CBB"/>
    <w:p w14:paraId="0FED42FA" w14:textId="4C2BBFA9" w:rsidR="00DA2CBB" w:rsidRPr="00DA2CBB" w:rsidRDefault="00DA2CBB" w:rsidP="00DA2CBB"/>
    <w:p w14:paraId="55CA1DB7" w14:textId="233F97C4" w:rsidR="00DA2CBB" w:rsidRPr="00DA2CBB" w:rsidRDefault="00DA2CBB" w:rsidP="00DA2CBB"/>
    <w:p w14:paraId="28FED10D" w14:textId="0FF4B657" w:rsidR="00DA2CBB" w:rsidRPr="00DA2CBB" w:rsidRDefault="00DA2CBB" w:rsidP="00DA2CBB"/>
    <w:p w14:paraId="5C331425" w14:textId="2BFBDB80" w:rsidR="00DA2CBB" w:rsidRPr="00DA2CBB" w:rsidRDefault="00DA2CBB" w:rsidP="00DA2CBB"/>
    <w:p w14:paraId="3454E1CA" w14:textId="4F5E67ED" w:rsidR="00DA2CBB" w:rsidRPr="00DA2CBB" w:rsidRDefault="00DA2CBB" w:rsidP="00DA2CBB"/>
    <w:p w14:paraId="014BFAAD" w14:textId="00FA53ED" w:rsidR="00DA2CBB" w:rsidRPr="00DA2CBB" w:rsidRDefault="00DA2CBB" w:rsidP="00DA2CBB"/>
    <w:p w14:paraId="53D04635" w14:textId="0479C78D" w:rsidR="00DA2CBB" w:rsidRPr="00DA2CBB" w:rsidRDefault="00DA2CBB" w:rsidP="00DA2CBB"/>
    <w:p w14:paraId="551D3212" w14:textId="03F35B37" w:rsidR="00DA2CBB" w:rsidRPr="00DA2CBB" w:rsidRDefault="00DA2CBB" w:rsidP="00DA2CBB"/>
    <w:p w14:paraId="6DF23DD2" w14:textId="44193612" w:rsidR="00DA2CBB" w:rsidRPr="00DA2CBB" w:rsidRDefault="00DA2CBB" w:rsidP="00DA2CBB"/>
    <w:p w14:paraId="41B9ABDD" w14:textId="0B0322BE" w:rsidR="00DA2CBB" w:rsidRPr="00DA2CBB" w:rsidRDefault="00DA2CBB" w:rsidP="00DA2CBB"/>
    <w:p w14:paraId="12588FB8" w14:textId="6A8E3E43" w:rsidR="00DA2CBB" w:rsidRPr="00DA2CBB" w:rsidRDefault="00DA2CBB" w:rsidP="00DA2CBB"/>
    <w:p w14:paraId="6DF787EC" w14:textId="4C26650A" w:rsidR="00DA2CBB" w:rsidRPr="00DA2CBB" w:rsidRDefault="00DA2CBB" w:rsidP="00DA2CBB"/>
    <w:p w14:paraId="77FF17A8" w14:textId="103B7EDF" w:rsidR="00DA2CBB" w:rsidRPr="00DA2CBB" w:rsidRDefault="00DA2CBB" w:rsidP="00DA2CBB"/>
    <w:p w14:paraId="557EE7C9" w14:textId="008EDB65" w:rsidR="00DA2CBB" w:rsidRPr="00DA2CBB" w:rsidRDefault="00DA2CBB" w:rsidP="00DA2CBB"/>
    <w:p w14:paraId="03836F36" w14:textId="644E22F6" w:rsidR="00DA2CBB" w:rsidRPr="00DA2CBB" w:rsidRDefault="00DA2CBB" w:rsidP="00DA2CBB"/>
    <w:p w14:paraId="24A0337C" w14:textId="34EBAF04" w:rsidR="00DA2CBB" w:rsidRDefault="00DA2CBB" w:rsidP="00DA2CBB"/>
    <w:p w14:paraId="2FB3ECCF" w14:textId="24908A7B" w:rsidR="00DA2CBB" w:rsidRDefault="00DA2CBB" w:rsidP="00DA2CBB"/>
    <w:p w14:paraId="581D5CE2" w14:textId="79813FE3" w:rsidR="00DA2CBB" w:rsidRDefault="00DA2CBB" w:rsidP="00DA2CBB"/>
    <w:p w14:paraId="6E7CD5FB" w14:textId="4629FB64" w:rsidR="00DA2CBB" w:rsidRDefault="00DA2CBB" w:rsidP="00DA2CBB"/>
    <w:p w14:paraId="539DF2E2" w14:textId="3DEE5D48" w:rsidR="00DA2CBB" w:rsidRDefault="00DA2CBB" w:rsidP="00DA2CBB">
      <w:r>
        <w:rPr>
          <w:noProof/>
        </w:rPr>
        <w:lastRenderedPageBreak/>
        <mc:AlternateContent>
          <mc:Choice Requires="wps">
            <w:drawing>
              <wp:anchor distT="0" distB="0" distL="114300" distR="114300" simplePos="0" relativeHeight="251691008" behindDoc="0" locked="0" layoutInCell="1" allowOverlap="1" wp14:anchorId="7D52A72B" wp14:editId="3C0C69B9">
                <wp:simplePos x="0" y="0"/>
                <wp:positionH relativeFrom="column">
                  <wp:posOffset>1076960</wp:posOffset>
                </wp:positionH>
                <wp:positionV relativeFrom="paragraph">
                  <wp:posOffset>8467725</wp:posOffset>
                </wp:positionV>
                <wp:extent cx="3973195"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wps:spPr>
                      <wps:txbx>
                        <w:txbxContent>
                          <w:p w14:paraId="5D8173EE" w14:textId="4CFE4875" w:rsidR="00DA2CBB" w:rsidRPr="00492256" w:rsidRDefault="00DA2CBB" w:rsidP="00DA2CBB">
                            <w:pPr>
                              <w:pStyle w:val="Caption"/>
                              <w:jc w:val="center"/>
                              <w:rPr>
                                <w:b/>
                                <w:iCs/>
                                <w:noProof/>
                                <w:color w:val="auto"/>
                                <w:sz w:val="20"/>
                                <w:szCs w:val="28"/>
                                <w:lang w:val="en-US"/>
                              </w:rPr>
                            </w:pPr>
                            <w:r>
                              <w:rPr>
                                <w:b/>
                                <w:color w:val="auto"/>
                                <w:sz w:val="20"/>
                                <w:lang w:val="en-US"/>
                              </w:rPr>
                              <w:t>Record Clearance Issuance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2A72B" id="Text Box 198" o:spid="_x0000_s1034" type="#_x0000_t202" style="position:absolute;left:0;text-align:left;margin-left:84.8pt;margin-top:666.75pt;width:312.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3MBLwIAAGgEAAAOAAAAZHJzL2Uyb0RvYy54bWysVMFu2zAMvQ/YPwi6L04atFu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" stroked="f">
                <v:textbox style="mso-fit-shape-to-text:t" inset="0,0,0,0">
                  <w:txbxContent>
                    <w:p w14:paraId="5D8173EE" w14:textId="4CFE4875" w:rsidR="00DA2CBB" w:rsidRPr="00492256" w:rsidRDefault="00DA2CBB" w:rsidP="00DA2CBB">
                      <w:pPr>
                        <w:pStyle w:val="Caption"/>
                        <w:jc w:val="center"/>
                        <w:rPr>
                          <w:b/>
                          <w:iCs/>
                          <w:noProof/>
                          <w:color w:val="auto"/>
                          <w:sz w:val="20"/>
                          <w:szCs w:val="28"/>
                          <w:lang w:val="en-US"/>
                        </w:rPr>
                      </w:pPr>
                      <w:r>
                        <w:rPr>
                          <w:b/>
                          <w:color w:val="auto"/>
                          <w:sz w:val="20"/>
                          <w:lang w:val="en-US"/>
                        </w:rPr>
                        <w:t>Record Clearance Issuance</w:t>
                      </w:r>
                    </w:p>
                  </w:txbxContent>
                </v:textbox>
                <w10:wrap type="square"/>
              </v:shape>
            </w:pict>
          </mc:Fallback>
        </mc:AlternateContent>
      </w:r>
      <w:r>
        <w:rPr>
          <w:noProof/>
        </w:rPr>
        <w:drawing>
          <wp:anchor distT="0" distB="0" distL="114300" distR="114300" simplePos="0" relativeHeight="251692032" behindDoc="0" locked="0" layoutInCell="1" allowOverlap="1" wp14:anchorId="13D5B388" wp14:editId="74D65843">
            <wp:simplePos x="0" y="0"/>
            <wp:positionH relativeFrom="margin">
              <wp:align>center</wp:align>
            </wp:positionH>
            <wp:positionV relativeFrom="paragraph">
              <wp:posOffset>4514850</wp:posOffset>
            </wp:positionV>
            <wp:extent cx="3982720" cy="3902075"/>
            <wp:effectExtent l="19050" t="19050" r="17780" b="22225"/>
            <wp:wrapSquare wrapText="bothSides"/>
            <wp:docPr id="199" name="Picture 1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creenshot (30).png"/>
                    <pic:cNvPicPr/>
                  </pic:nvPicPr>
                  <pic:blipFill rotWithShape="1">
                    <a:blip r:embed="rId17"/>
                    <a:srcRect l="17585" t="17163" r="36041" b="2011"/>
                    <a:stretch/>
                  </pic:blipFill>
                  <pic:spPr bwMode="auto">
                    <a:xfrm>
                      <a:off x="0" y="0"/>
                      <a:ext cx="3982720" cy="39020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5025926A" wp14:editId="03F6A0E4">
                <wp:simplePos x="0" y="0"/>
                <wp:positionH relativeFrom="column">
                  <wp:posOffset>1080135</wp:posOffset>
                </wp:positionH>
                <wp:positionV relativeFrom="paragraph">
                  <wp:posOffset>3990975</wp:posOffset>
                </wp:positionV>
                <wp:extent cx="3973195"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wps:spPr>
                      <wps:txbx>
                        <w:txbxContent>
                          <w:p w14:paraId="69EAC1B2" w14:textId="4C1280E1" w:rsidR="00DA2CBB" w:rsidRPr="00492256" w:rsidRDefault="00DA2CBB" w:rsidP="00DA2CBB">
                            <w:pPr>
                              <w:pStyle w:val="Caption"/>
                              <w:jc w:val="center"/>
                              <w:rPr>
                                <w:b/>
                                <w:iCs/>
                                <w:noProof/>
                                <w:color w:val="auto"/>
                                <w:sz w:val="20"/>
                                <w:szCs w:val="28"/>
                                <w:lang w:val="en-US"/>
                              </w:rPr>
                            </w:pPr>
                            <w:r>
                              <w:rPr>
                                <w:b/>
                                <w:color w:val="auto"/>
                                <w:sz w:val="20"/>
                                <w:lang w:val="en-US"/>
                              </w:rPr>
                              <w:t>Record Permit Issuance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5926A" id="Text Box 193" o:spid="_x0000_s1035" type="#_x0000_t202" style="position:absolute;left:0;text-align:left;margin-left:85.05pt;margin-top:314.25pt;width:312.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" stroked="f">
                <v:textbox style="mso-fit-shape-to-text:t" inset="0,0,0,0">
                  <w:txbxContent>
                    <w:p w14:paraId="69EAC1B2" w14:textId="4C1280E1" w:rsidR="00DA2CBB" w:rsidRPr="00492256" w:rsidRDefault="00DA2CBB" w:rsidP="00DA2CBB">
                      <w:pPr>
                        <w:pStyle w:val="Caption"/>
                        <w:jc w:val="center"/>
                        <w:rPr>
                          <w:b/>
                          <w:iCs/>
                          <w:noProof/>
                          <w:color w:val="auto"/>
                          <w:sz w:val="20"/>
                          <w:szCs w:val="28"/>
                          <w:lang w:val="en-US"/>
                        </w:rPr>
                      </w:pPr>
                      <w:r>
                        <w:rPr>
                          <w:b/>
                          <w:color w:val="auto"/>
                          <w:sz w:val="20"/>
                          <w:lang w:val="en-US"/>
                        </w:rPr>
                        <w:t>Record Permit Issuance</w:t>
                      </w:r>
                    </w:p>
                  </w:txbxContent>
                </v:textbox>
                <w10:wrap type="square"/>
              </v:shape>
            </w:pict>
          </mc:Fallback>
        </mc:AlternateContent>
      </w:r>
      <w:r>
        <w:rPr>
          <w:noProof/>
        </w:rPr>
        <w:drawing>
          <wp:anchor distT="0" distB="0" distL="114300" distR="114300" simplePos="0" relativeHeight="251684864" behindDoc="0" locked="0" layoutInCell="1" allowOverlap="1" wp14:anchorId="0E017C0B" wp14:editId="5EE8196A">
            <wp:simplePos x="0" y="0"/>
            <wp:positionH relativeFrom="margin">
              <wp:align>center</wp:align>
            </wp:positionH>
            <wp:positionV relativeFrom="paragraph">
              <wp:posOffset>19050</wp:posOffset>
            </wp:positionV>
            <wp:extent cx="3982720" cy="3924300"/>
            <wp:effectExtent l="19050" t="19050" r="17780" b="19050"/>
            <wp:wrapSquare wrapText="bothSides"/>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9).png"/>
                    <pic:cNvPicPr/>
                  </pic:nvPicPr>
                  <pic:blipFill rotWithShape="1">
                    <a:blip r:embed="rId18"/>
                    <a:srcRect l="17740" t="17716" r="36197" b="2566"/>
                    <a:stretch/>
                  </pic:blipFill>
                  <pic:spPr bwMode="auto">
                    <a:xfrm>
                      <a:off x="0" y="0"/>
                      <a:ext cx="3982720" cy="39243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5ADEA4" w14:textId="29E1BB98" w:rsidR="00DA2CBB" w:rsidRPr="00DA2CBB" w:rsidRDefault="00DA2CBB" w:rsidP="00DA2CBB"/>
    <w:p w14:paraId="26174A6E" w14:textId="668F17A7" w:rsidR="00DA2CBB" w:rsidRPr="00DA2CBB" w:rsidRDefault="00DA2CBB" w:rsidP="00DA2CBB"/>
    <w:p w14:paraId="1A8B5CA1" w14:textId="74D76E60" w:rsidR="00DA2CBB" w:rsidRPr="00DA2CBB" w:rsidRDefault="00DA2CBB" w:rsidP="00DA2CBB"/>
    <w:p w14:paraId="4DA6139E" w14:textId="25751CBE" w:rsidR="00DA2CBB" w:rsidRPr="00DA2CBB" w:rsidRDefault="00DA2CBB" w:rsidP="00DA2CBB"/>
    <w:p w14:paraId="23E7EACD" w14:textId="4947405A" w:rsidR="00DA2CBB" w:rsidRPr="00DA2CBB" w:rsidRDefault="00DA2CBB" w:rsidP="00DA2CBB"/>
    <w:p w14:paraId="6B754C27" w14:textId="00B43EFD" w:rsidR="00DA2CBB" w:rsidRPr="00DA2CBB" w:rsidRDefault="00DA2CBB" w:rsidP="00DA2CBB"/>
    <w:p w14:paraId="67668735" w14:textId="0019DAD7" w:rsidR="00DA2CBB" w:rsidRPr="00DA2CBB" w:rsidRDefault="00DA2CBB" w:rsidP="00DA2CBB"/>
    <w:p w14:paraId="25356280" w14:textId="3917326E" w:rsidR="00DA2CBB" w:rsidRPr="00DA2CBB" w:rsidRDefault="00DA2CBB" w:rsidP="00DA2CBB"/>
    <w:p w14:paraId="7264F57A" w14:textId="4BB4A6D9" w:rsidR="00DA2CBB" w:rsidRPr="00DA2CBB" w:rsidRDefault="00DA2CBB" w:rsidP="00DA2CBB"/>
    <w:p w14:paraId="3DCF5CD0" w14:textId="50476144" w:rsidR="00DA2CBB" w:rsidRPr="00DA2CBB" w:rsidRDefault="00DA2CBB" w:rsidP="00DA2CBB"/>
    <w:p w14:paraId="42A50FD8" w14:textId="28674708" w:rsidR="00DA2CBB" w:rsidRPr="00DA2CBB" w:rsidRDefault="00DA2CBB" w:rsidP="00DA2CBB"/>
    <w:p w14:paraId="11A725B1" w14:textId="74A79F02" w:rsidR="00DA2CBB" w:rsidRPr="00DA2CBB" w:rsidRDefault="00DA2CBB" w:rsidP="00DA2CBB"/>
    <w:p w14:paraId="2BD45EC8" w14:textId="4BCA14D2" w:rsidR="00DA2CBB" w:rsidRPr="00DA2CBB" w:rsidRDefault="00DA2CBB" w:rsidP="00DA2CBB"/>
    <w:p w14:paraId="26C4F6ED" w14:textId="5548AA40" w:rsidR="00DA2CBB" w:rsidRPr="00DA2CBB" w:rsidRDefault="00DA2CBB" w:rsidP="00DA2CBB"/>
    <w:p w14:paraId="0CC863E4" w14:textId="3D6979AD" w:rsidR="00DA2CBB" w:rsidRPr="00DA2CBB" w:rsidRDefault="00DA2CBB" w:rsidP="00DA2CBB"/>
    <w:p w14:paraId="4763244D" w14:textId="012033A5" w:rsidR="00DA2CBB" w:rsidRPr="00DA2CBB" w:rsidRDefault="00DA2CBB" w:rsidP="00DA2CBB"/>
    <w:p w14:paraId="2C813419" w14:textId="623EF788" w:rsidR="00DA2CBB" w:rsidRPr="00DA2CBB" w:rsidRDefault="00DA2CBB" w:rsidP="00DA2CBB"/>
    <w:p w14:paraId="05081928" w14:textId="405BD9A7" w:rsidR="00DA2CBB" w:rsidRPr="00DA2CBB" w:rsidRDefault="00DA2CBB" w:rsidP="00DA2CBB"/>
    <w:p w14:paraId="4A53FD93" w14:textId="0CF20D4B" w:rsidR="00DA2CBB" w:rsidRPr="00DA2CBB" w:rsidRDefault="00DA2CBB" w:rsidP="00DA2CBB"/>
    <w:p w14:paraId="436CCF02" w14:textId="3BFDE0E4" w:rsidR="00DA2CBB" w:rsidRPr="00DA2CBB" w:rsidRDefault="00DA2CBB" w:rsidP="00DA2CBB"/>
    <w:p w14:paraId="1889E474" w14:textId="12C92A1C" w:rsidR="00DA2CBB" w:rsidRPr="00DA2CBB" w:rsidRDefault="00DA2CBB" w:rsidP="00DA2CBB"/>
    <w:p w14:paraId="1D09BE91" w14:textId="4DCE5A8E" w:rsidR="00DA2CBB" w:rsidRPr="00DA2CBB" w:rsidRDefault="00DA2CBB" w:rsidP="00DA2CBB"/>
    <w:p w14:paraId="57A3167D" w14:textId="7D5C79DE" w:rsidR="00DA2CBB" w:rsidRPr="00DA2CBB" w:rsidRDefault="00DA2CBB" w:rsidP="00DA2CBB"/>
    <w:p w14:paraId="46090F25" w14:textId="5E7BCFFB" w:rsidR="00DA2CBB" w:rsidRPr="00DA2CBB" w:rsidRDefault="00DA2CBB" w:rsidP="00DA2CBB"/>
    <w:p w14:paraId="0BEDFD12" w14:textId="4E75096B" w:rsidR="00DA2CBB" w:rsidRPr="00DA2CBB" w:rsidRDefault="00DA2CBB" w:rsidP="00DA2CBB"/>
    <w:p w14:paraId="0DE6D8B2" w14:textId="4F03C06F" w:rsidR="00DA2CBB" w:rsidRPr="00DA2CBB" w:rsidRDefault="00DA2CBB" w:rsidP="00DA2CBB"/>
    <w:p w14:paraId="53150F32" w14:textId="43A54939" w:rsidR="00DA2CBB" w:rsidRPr="00DA2CBB" w:rsidRDefault="00DA2CBB" w:rsidP="00DA2CBB"/>
    <w:p w14:paraId="6DDAC584" w14:textId="48FC4FD8" w:rsidR="00DA2CBB" w:rsidRPr="00DA2CBB" w:rsidRDefault="00DA2CBB" w:rsidP="00DA2CBB"/>
    <w:p w14:paraId="12FDE3FD" w14:textId="75E6C762" w:rsidR="00DA2CBB" w:rsidRPr="00DA2CBB" w:rsidRDefault="00DA2CBB" w:rsidP="00DA2CBB"/>
    <w:p w14:paraId="374AA52C" w14:textId="01632BC5" w:rsidR="00DA2CBB" w:rsidRPr="00DA2CBB" w:rsidRDefault="00DA2CBB" w:rsidP="00DA2CBB"/>
    <w:p w14:paraId="723BA3AB" w14:textId="5909E5E2" w:rsidR="00DA2CBB" w:rsidRPr="00DA2CBB" w:rsidRDefault="00DA2CBB" w:rsidP="00DA2CBB"/>
    <w:p w14:paraId="094A9A0F" w14:textId="601DB2F6" w:rsidR="00DA2CBB" w:rsidRPr="00DA2CBB" w:rsidRDefault="00DA2CBB" w:rsidP="00DA2CBB"/>
    <w:p w14:paraId="6BB57671" w14:textId="32FF6C81" w:rsidR="00DA2CBB" w:rsidRPr="00DA2CBB" w:rsidRDefault="00DA2CBB" w:rsidP="00DA2CBB"/>
    <w:p w14:paraId="773F286E" w14:textId="7AF2E3A7" w:rsidR="00DA2CBB" w:rsidRDefault="00DA2CBB" w:rsidP="00DA2CBB"/>
    <w:p w14:paraId="6D38BD9F" w14:textId="4889F80A" w:rsidR="00DA2CBB" w:rsidRDefault="00DA2CBB" w:rsidP="00DA2CBB"/>
    <w:p w14:paraId="15A990B0" w14:textId="4F2D8D4B" w:rsidR="00DA2CBB" w:rsidRDefault="00DA2CBB" w:rsidP="00DA2CBB"/>
    <w:p w14:paraId="661CD07B" w14:textId="2280E045" w:rsidR="00DA2CBB" w:rsidRDefault="00DA2CBB" w:rsidP="00DA2CBB"/>
    <w:p w14:paraId="3E9F245C" w14:textId="5389EF6B" w:rsidR="00DA2CBB" w:rsidRDefault="00DA2CBB" w:rsidP="00DA2CBB">
      <w:r>
        <w:rPr>
          <w:noProof/>
        </w:rPr>
        <w:lastRenderedPageBreak/>
        <mc:AlternateContent>
          <mc:Choice Requires="wps">
            <w:drawing>
              <wp:anchor distT="0" distB="0" distL="114300" distR="114300" simplePos="0" relativeHeight="251688960" behindDoc="0" locked="0" layoutInCell="1" allowOverlap="1" wp14:anchorId="02616D75" wp14:editId="0C271CD6">
                <wp:simplePos x="0" y="0"/>
                <wp:positionH relativeFrom="column">
                  <wp:posOffset>1066800</wp:posOffset>
                </wp:positionH>
                <wp:positionV relativeFrom="paragraph">
                  <wp:posOffset>4019550</wp:posOffset>
                </wp:positionV>
                <wp:extent cx="397319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wps:spPr>
                      <wps:txbx>
                        <w:txbxContent>
                          <w:p w14:paraId="740B1F4C" w14:textId="141457CB" w:rsidR="00DA2CBB" w:rsidRPr="00492256" w:rsidRDefault="00DA2CBB" w:rsidP="00DA2CBB">
                            <w:pPr>
                              <w:pStyle w:val="Caption"/>
                              <w:jc w:val="center"/>
                              <w:rPr>
                                <w:b/>
                                <w:iCs/>
                                <w:noProof/>
                                <w:color w:val="auto"/>
                                <w:sz w:val="20"/>
                                <w:szCs w:val="28"/>
                                <w:lang w:val="en-US"/>
                              </w:rPr>
                            </w:pPr>
                            <w:r>
                              <w:rPr>
                                <w:b/>
                                <w:color w:val="auto"/>
                                <w:sz w:val="20"/>
                                <w:lang w:val="en-US"/>
                              </w:rPr>
                              <w:t>Record Certificate Issuance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16D75" id="Text Box 194" o:spid="_x0000_s1036" type="#_x0000_t202" style="position:absolute;left:0;text-align:left;margin-left:84pt;margin-top:316.5pt;width:312.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" stroked="f">
                <v:textbox style="mso-fit-shape-to-text:t" inset="0,0,0,0">
                  <w:txbxContent>
                    <w:p w14:paraId="740B1F4C" w14:textId="141457CB" w:rsidR="00DA2CBB" w:rsidRPr="00492256" w:rsidRDefault="00DA2CBB" w:rsidP="00DA2CBB">
                      <w:pPr>
                        <w:pStyle w:val="Caption"/>
                        <w:jc w:val="center"/>
                        <w:rPr>
                          <w:b/>
                          <w:iCs/>
                          <w:noProof/>
                          <w:color w:val="auto"/>
                          <w:sz w:val="20"/>
                          <w:szCs w:val="28"/>
                          <w:lang w:val="en-US"/>
                        </w:rPr>
                      </w:pPr>
                      <w:r>
                        <w:rPr>
                          <w:b/>
                          <w:color w:val="auto"/>
                          <w:sz w:val="20"/>
                          <w:lang w:val="en-US"/>
                        </w:rPr>
                        <w:t>Record Certificate Issuance</w:t>
                      </w:r>
                    </w:p>
                  </w:txbxContent>
                </v:textbox>
                <w10:wrap type="square"/>
              </v:shape>
            </w:pict>
          </mc:Fallback>
        </mc:AlternateContent>
      </w:r>
      <w:r>
        <w:rPr>
          <w:noProof/>
        </w:rPr>
        <w:drawing>
          <wp:anchor distT="0" distB="0" distL="114300" distR="114300" simplePos="0" relativeHeight="251693056" behindDoc="0" locked="0" layoutInCell="1" allowOverlap="1" wp14:anchorId="72C8814D" wp14:editId="4DC52CCA">
            <wp:simplePos x="0" y="0"/>
            <wp:positionH relativeFrom="margin">
              <wp:align>center</wp:align>
            </wp:positionH>
            <wp:positionV relativeFrom="paragraph">
              <wp:posOffset>19050</wp:posOffset>
            </wp:positionV>
            <wp:extent cx="3973195" cy="3945890"/>
            <wp:effectExtent l="19050" t="19050" r="27305" b="16510"/>
            <wp:wrapSquare wrapText="bothSides"/>
            <wp:docPr id="200" name="Picture 2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 (31).png"/>
                    <pic:cNvPicPr/>
                  </pic:nvPicPr>
                  <pic:blipFill rotWithShape="1">
                    <a:blip r:embed="rId19"/>
                    <a:srcRect l="17740" t="16885" r="36352" b="2011"/>
                    <a:stretch/>
                  </pic:blipFill>
                  <pic:spPr bwMode="auto">
                    <a:xfrm>
                      <a:off x="0" y="0"/>
                      <a:ext cx="3973195" cy="3945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B2C61E" w14:textId="5A26306A" w:rsidR="00DA2CBB" w:rsidRPr="00DA2CBB" w:rsidRDefault="00DA2CBB" w:rsidP="00DA2CBB"/>
    <w:p w14:paraId="061C47C6" w14:textId="05FA34AD" w:rsidR="00DA2CBB" w:rsidRPr="00DA2CBB" w:rsidRDefault="00DA2CBB" w:rsidP="00DA2CBB"/>
    <w:p w14:paraId="6AC377BC" w14:textId="67D54B8C" w:rsidR="00DA2CBB" w:rsidRPr="00DA2CBB" w:rsidRDefault="00DA2CBB" w:rsidP="00DA2CBB"/>
    <w:p w14:paraId="7CC03B68" w14:textId="75B40727" w:rsidR="00DA2CBB" w:rsidRPr="00DA2CBB" w:rsidRDefault="00DA2CBB" w:rsidP="00DA2CBB"/>
    <w:p w14:paraId="16836579" w14:textId="49D881A3" w:rsidR="00DA2CBB" w:rsidRPr="00DA2CBB" w:rsidRDefault="00DA2CBB" w:rsidP="00DA2CBB"/>
    <w:p w14:paraId="11F22A47" w14:textId="124C9407" w:rsidR="00DA2CBB" w:rsidRPr="00DA2CBB" w:rsidRDefault="00DA2CBB" w:rsidP="00DA2CBB"/>
    <w:p w14:paraId="1ED786CB" w14:textId="4D5AE0B4" w:rsidR="00DA2CBB" w:rsidRPr="00DA2CBB" w:rsidRDefault="00DA2CBB" w:rsidP="00DA2CBB"/>
    <w:p w14:paraId="326B33C1" w14:textId="55AD4F33" w:rsidR="00DA2CBB" w:rsidRPr="00DA2CBB" w:rsidRDefault="00DA2CBB" w:rsidP="00DA2CBB"/>
    <w:p w14:paraId="74C43A6E" w14:textId="2702852C" w:rsidR="00DA2CBB" w:rsidRPr="00DA2CBB" w:rsidRDefault="00DA2CBB" w:rsidP="00DA2CBB"/>
    <w:p w14:paraId="26BBC287" w14:textId="0C226AD8" w:rsidR="00DA2CBB" w:rsidRPr="00DA2CBB" w:rsidRDefault="00DA2CBB" w:rsidP="00DA2CBB"/>
    <w:p w14:paraId="1F69A3FB" w14:textId="32C4A0E9" w:rsidR="00DA2CBB" w:rsidRPr="00DA2CBB" w:rsidRDefault="00DA2CBB" w:rsidP="00DA2CBB"/>
    <w:p w14:paraId="3C5DE47C" w14:textId="79133AB7" w:rsidR="00DA2CBB" w:rsidRPr="00DA2CBB" w:rsidRDefault="00DA2CBB" w:rsidP="00DA2CBB"/>
    <w:p w14:paraId="71C07E3B" w14:textId="00B7921A" w:rsidR="00DA2CBB" w:rsidRPr="00DA2CBB" w:rsidRDefault="00DA2CBB" w:rsidP="00DA2CBB"/>
    <w:p w14:paraId="1D6C9BE1" w14:textId="6AA4D590" w:rsidR="00DA2CBB" w:rsidRPr="00DA2CBB" w:rsidRDefault="00DA2CBB" w:rsidP="00DA2CBB"/>
    <w:p w14:paraId="50A1DDF3" w14:textId="6CCC9355" w:rsidR="00DA2CBB" w:rsidRPr="00DA2CBB" w:rsidRDefault="00DA2CBB" w:rsidP="00DA2CBB"/>
    <w:p w14:paraId="7F3D1ED5" w14:textId="66D4D46D" w:rsidR="00DA2CBB" w:rsidRPr="00DA2CBB" w:rsidRDefault="00DA2CBB" w:rsidP="00DA2CBB"/>
    <w:p w14:paraId="0DE64DF7" w14:textId="5749B394" w:rsidR="00DA2CBB" w:rsidRPr="00DA2CBB" w:rsidRDefault="00DA2CBB" w:rsidP="00DA2CBB"/>
    <w:p w14:paraId="417B0D1B" w14:textId="28B2A492" w:rsidR="00DA2CBB" w:rsidRPr="00DA2CBB" w:rsidRDefault="00DA2CBB" w:rsidP="00DA2CBB"/>
    <w:p w14:paraId="68602DC2" w14:textId="4CC85892" w:rsidR="00DA2CBB" w:rsidRPr="00DA2CBB" w:rsidRDefault="00DA2CBB" w:rsidP="00DA2CBB"/>
    <w:p w14:paraId="3CFAC4DD" w14:textId="7B5F145E" w:rsidR="00DA2CBB" w:rsidRPr="00DA2CBB" w:rsidRDefault="00DA2CBB" w:rsidP="00DA2CBB"/>
    <w:p w14:paraId="099D624C" w14:textId="75D0B2BB" w:rsidR="00DA2CBB" w:rsidRPr="00DA2CBB" w:rsidRDefault="00DA2CBB" w:rsidP="00DA2CBB"/>
    <w:p w14:paraId="6265A7D1" w14:textId="70E3EEBD" w:rsidR="00DA2CBB" w:rsidRPr="00DA2CBB" w:rsidRDefault="00DA2CBB" w:rsidP="00DA2CBB"/>
    <w:p w14:paraId="734AC57D" w14:textId="16873DEE" w:rsidR="00DA2CBB" w:rsidRPr="00DA2CBB" w:rsidRDefault="00DA2CBB" w:rsidP="00DA2CBB"/>
    <w:p w14:paraId="5D5F8E21" w14:textId="35DC6A72" w:rsidR="00DA2CBB" w:rsidRPr="00DA2CBB" w:rsidRDefault="00DA2CBB" w:rsidP="00DA2CBB"/>
    <w:p w14:paraId="63EC64D0" w14:textId="7EE471C0" w:rsidR="00DA2CBB" w:rsidRPr="00DA2CBB" w:rsidRDefault="00DA2CBB" w:rsidP="00DA2CBB"/>
    <w:p w14:paraId="1CECCC10" w14:textId="435D3849" w:rsidR="00DA2CBB" w:rsidRPr="00DA2CBB" w:rsidRDefault="00DA2CBB" w:rsidP="00DA2CBB"/>
    <w:p w14:paraId="6A452461" w14:textId="79919199" w:rsidR="00DA2CBB" w:rsidRPr="00DA2CBB" w:rsidRDefault="00DA2CBB" w:rsidP="00DA2CBB"/>
    <w:p w14:paraId="608B9E28" w14:textId="673F3CDF" w:rsidR="00DA2CBB" w:rsidRPr="00DA2CBB" w:rsidRDefault="00DA2CBB" w:rsidP="00DA2CBB"/>
    <w:p w14:paraId="000F16C6" w14:textId="5DE962A6" w:rsidR="00DA2CBB" w:rsidRPr="00DA2CBB" w:rsidRDefault="00DA2CBB" w:rsidP="00DA2CBB"/>
    <w:p w14:paraId="5D7A6766" w14:textId="3BDDAD84" w:rsidR="00DA2CBB" w:rsidRPr="00DA2CBB" w:rsidRDefault="00DA2CBB" w:rsidP="00DA2CBB"/>
    <w:p w14:paraId="4256654A" w14:textId="0778948A" w:rsidR="00DA2CBB" w:rsidRPr="00DA2CBB" w:rsidRDefault="00DA2CBB" w:rsidP="00DA2CBB"/>
    <w:p w14:paraId="37E71EA4" w14:textId="388F4F5F" w:rsidR="00DA2CBB" w:rsidRDefault="00DA2CBB" w:rsidP="00DA2CBB"/>
    <w:p w14:paraId="6CE4C886" w14:textId="1FEDB4CB" w:rsidR="00DA2CBB" w:rsidRDefault="00DA2CBB" w:rsidP="00DA2CBB"/>
    <w:p w14:paraId="7D3D89D0" w14:textId="01BD1029" w:rsidR="00DA2CBB" w:rsidRDefault="00DA2CBB" w:rsidP="00DA2CBB">
      <w:pPr>
        <w:tabs>
          <w:tab w:val="left" w:pos="6945"/>
        </w:tabs>
      </w:pPr>
      <w:r>
        <w:tab/>
      </w:r>
    </w:p>
    <w:p w14:paraId="4D21A54C" w14:textId="1ECF3B7E" w:rsidR="00DA2CBB" w:rsidRDefault="00DA2CBB" w:rsidP="00DA2CBB">
      <w:pPr>
        <w:tabs>
          <w:tab w:val="left" w:pos="6945"/>
        </w:tabs>
      </w:pPr>
    </w:p>
    <w:p w14:paraId="0F2A03F4" w14:textId="59E65D70" w:rsidR="00DA2CBB" w:rsidRDefault="00DA2CBB" w:rsidP="00DA2CBB">
      <w:pPr>
        <w:tabs>
          <w:tab w:val="left" w:pos="6945"/>
        </w:tabs>
      </w:pPr>
    </w:p>
    <w:p w14:paraId="759B7B8F" w14:textId="68E01009" w:rsidR="00DA2CBB" w:rsidRDefault="00DA2CBB" w:rsidP="00DA2CBB">
      <w:pPr>
        <w:tabs>
          <w:tab w:val="left" w:pos="6945"/>
        </w:tabs>
      </w:pPr>
    </w:p>
    <w:p w14:paraId="76D42978" w14:textId="3271351E" w:rsidR="00DA2CBB" w:rsidRDefault="00411B0D" w:rsidP="00DA2CBB">
      <w:pPr>
        <w:pStyle w:val="Heading1"/>
        <w:numPr>
          <w:ilvl w:val="0"/>
          <w:numId w:val="33"/>
        </w:numPr>
        <w:jc w:val="left"/>
      </w:pPr>
      <w:r>
        <w:lastRenderedPageBreak/>
        <w:t>API</w:t>
      </w:r>
    </w:p>
    <w:p w14:paraId="3C0F8BFD" w14:textId="3B7A4110" w:rsidR="00411B0D" w:rsidRDefault="00411B0D" w:rsidP="00411B0D"/>
    <w:p w14:paraId="5C1EE45E" w14:textId="282BD705" w:rsidR="00411B0D" w:rsidRDefault="00411B0D" w:rsidP="00411B0D"/>
    <w:p w14:paraId="34E4B1BC" w14:textId="448347BF" w:rsidR="00411B0D" w:rsidRDefault="00411B0D" w:rsidP="00411B0D"/>
    <w:p w14:paraId="7B644B0A" w14:textId="519FCAF9" w:rsidR="00411B0D" w:rsidRDefault="00411B0D" w:rsidP="00411B0D"/>
    <w:p w14:paraId="7A3A9489" w14:textId="3461430E" w:rsidR="00411B0D" w:rsidRDefault="00411B0D" w:rsidP="00411B0D"/>
    <w:p w14:paraId="12565086" w14:textId="145BCF64" w:rsidR="00411B0D" w:rsidRDefault="00411B0D" w:rsidP="00411B0D"/>
    <w:p w14:paraId="212FF756" w14:textId="48306713" w:rsidR="00411B0D" w:rsidRDefault="00411B0D" w:rsidP="00411B0D"/>
    <w:p w14:paraId="03EF0CA9" w14:textId="04C5712F" w:rsidR="00411B0D" w:rsidRDefault="00411B0D" w:rsidP="00411B0D"/>
    <w:p w14:paraId="2593DDFC" w14:textId="34B7D215" w:rsidR="00411B0D" w:rsidRDefault="00411B0D" w:rsidP="00411B0D"/>
    <w:p w14:paraId="0B0338B0" w14:textId="15A26F3D" w:rsidR="00411B0D" w:rsidRDefault="00411B0D" w:rsidP="00411B0D"/>
    <w:p w14:paraId="13922C96" w14:textId="69C53D86" w:rsidR="00411B0D" w:rsidRDefault="00411B0D" w:rsidP="00411B0D"/>
    <w:p w14:paraId="4ED61F03" w14:textId="07708E0F" w:rsidR="00411B0D" w:rsidRDefault="00411B0D" w:rsidP="00411B0D"/>
    <w:p w14:paraId="0406925F" w14:textId="0B29ED7A" w:rsidR="00411B0D" w:rsidRDefault="00411B0D" w:rsidP="00411B0D"/>
    <w:p w14:paraId="6288262D" w14:textId="1C2D89C8" w:rsidR="00411B0D" w:rsidRDefault="00411B0D" w:rsidP="00411B0D"/>
    <w:p w14:paraId="1A0B73AF" w14:textId="4461B2A0" w:rsidR="00411B0D" w:rsidRDefault="00411B0D" w:rsidP="00411B0D"/>
    <w:p w14:paraId="730E8AD9" w14:textId="0FF1A829" w:rsidR="00411B0D" w:rsidRDefault="00411B0D" w:rsidP="00411B0D"/>
    <w:p w14:paraId="44CCF427" w14:textId="05BF4C0C" w:rsidR="00411B0D" w:rsidRDefault="00411B0D" w:rsidP="00411B0D"/>
    <w:p w14:paraId="16D50D9A" w14:textId="06778AFD" w:rsidR="00411B0D" w:rsidRDefault="00411B0D" w:rsidP="00411B0D"/>
    <w:p w14:paraId="331BCEAC" w14:textId="4CD47041" w:rsidR="00411B0D" w:rsidRDefault="00411B0D" w:rsidP="00411B0D"/>
    <w:p w14:paraId="0CE34A4E" w14:textId="06A639E7" w:rsidR="00411B0D" w:rsidRDefault="00411B0D" w:rsidP="00411B0D"/>
    <w:p w14:paraId="320802CC" w14:textId="78602891" w:rsidR="00411B0D" w:rsidRDefault="00411B0D" w:rsidP="00411B0D"/>
    <w:p w14:paraId="1C01486D" w14:textId="784439E9" w:rsidR="00411B0D" w:rsidRDefault="00411B0D" w:rsidP="00411B0D"/>
    <w:p w14:paraId="6C6EA850" w14:textId="6C3BEAE3" w:rsidR="00411B0D" w:rsidRDefault="00411B0D" w:rsidP="00411B0D"/>
    <w:p w14:paraId="51AF00F9" w14:textId="41C529B2" w:rsidR="00411B0D" w:rsidRDefault="00411B0D" w:rsidP="00411B0D"/>
    <w:p w14:paraId="43DD7851" w14:textId="225D8F6C" w:rsidR="00411B0D" w:rsidRDefault="00411B0D" w:rsidP="00411B0D"/>
    <w:p w14:paraId="7A53ED76" w14:textId="00C9AFCC" w:rsidR="00411B0D" w:rsidRDefault="00411B0D" w:rsidP="00411B0D"/>
    <w:p w14:paraId="5469D630" w14:textId="7B4AC84D" w:rsidR="00411B0D" w:rsidRDefault="00411B0D" w:rsidP="00411B0D"/>
    <w:p w14:paraId="7EF3279B" w14:textId="51436C67" w:rsidR="00411B0D" w:rsidRDefault="00411B0D" w:rsidP="00411B0D"/>
    <w:p w14:paraId="22A29871" w14:textId="52BEE58A" w:rsidR="00411B0D" w:rsidRDefault="00411B0D" w:rsidP="00411B0D"/>
    <w:p w14:paraId="0078CBB5" w14:textId="352B99CC" w:rsidR="00411B0D" w:rsidRDefault="00411B0D" w:rsidP="00411B0D"/>
    <w:p w14:paraId="64B8060B" w14:textId="02CCBEA9" w:rsidR="00411B0D" w:rsidRDefault="00411B0D" w:rsidP="00411B0D"/>
    <w:p w14:paraId="03BB0F59" w14:textId="3A48746B" w:rsidR="00411B0D" w:rsidRDefault="00411B0D" w:rsidP="00411B0D"/>
    <w:p w14:paraId="08A7085A" w14:textId="0AF826EF" w:rsidR="00411B0D" w:rsidRDefault="00411B0D" w:rsidP="00411B0D"/>
    <w:p w14:paraId="6CFA682D" w14:textId="5D7B7FE1" w:rsidR="00411B0D" w:rsidRDefault="00411B0D" w:rsidP="00411B0D"/>
    <w:p w14:paraId="65E5CC8D" w14:textId="3BE53A0E" w:rsidR="00411B0D" w:rsidRDefault="00411B0D" w:rsidP="00411B0D"/>
    <w:p w14:paraId="5CCE1C20" w14:textId="6A19D0F0" w:rsidR="00411B0D" w:rsidRDefault="00411B0D" w:rsidP="00411B0D"/>
    <w:p w14:paraId="7B7174CE" w14:textId="361362A3" w:rsidR="00411B0D" w:rsidRDefault="00411B0D" w:rsidP="00411B0D">
      <w:pPr>
        <w:pStyle w:val="Heading1"/>
      </w:pPr>
      <w:r>
        <w:lastRenderedPageBreak/>
        <w:t>APPENDIX</w:t>
      </w:r>
    </w:p>
    <w:p w14:paraId="581350EC" w14:textId="03E3EF5C" w:rsidR="00411B0D" w:rsidRDefault="004B0610" w:rsidP="00411B0D">
      <w:pPr>
        <w:pStyle w:val="Heading2"/>
        <w:jc w:val="left"/>
      </w:pPr>
      <w:r>
        <w:rPr>
          <w:noProof/>
        </w:rPr>
        <w:drawing>
          <wp:anchor distT="0" distB="0" distL="114300" distR="114300" simplePos="0" relativeHeight="251694080" behindDoc="0" locked="0" layoutInCell="1" allowOverlap="1" wp14:anchorId="58022097" wp14:editId="5A626194">
            <wp:simplePos x="0" y="0"/>
            <wp:positionH relativeFrom="margin">
              <wp:align>center</wp:align>
            </wp:positionH>
            <wp:positionV relativeFrom="paragraph">
              <wp:posOffset>511175</wp:posOffset>
            </wp:positionV>
            <wp:extent cx="6600825" cy="3538220"/>
            <wp:effectExtent l="19050" t="19050" r="28575" b="24130"/>
            <wp:wrapSquare wrapText="bothSides"/>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0-04 08_15_23-MySQL Workbench.png"/>
                    <pic:cNvPicPr/>
                  </pic:nvPicPr>
                  <pic:blipFill>
                    <a:blip r:embed="rId20"/>
                    <a:stretch>
                      <a:fillRect/>
                    </a:stretch>
                  </pic:blipFill>
                  <pic:spPr>
                    <a:xfrm>
                      <a:off x="0" y="0"/>
                      <a:ext cx="6600825" cy="35382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11B0D">
        <w:t>Appendix 1: Database Documentation</w:t>
      </w:r>
      <w:bookmarkStart w:id="1" w:name="_GoBack"/>
      <w:bookmarkEnd w:id="1"/>
    </w:p>
    <w:p w14:paraId="2BBD5872" w14:textId="78CA4C74" w:rsidR="004B0610" w:rsidRPr="004B0610" w:rsidRDefault="004B0610" w:rsidP="004B0610"/>
    <w:sectPr w:rsidR="004B0610" w:rsidRPr="004B0610" w:rsidSect="008307D4">
      <w:footerReference w:type="even" r:id="rId21"/>
      <w:footerReference w:type="default" r:id="rId22"/>
      <w:endnotePr>
        <w:numFmt w:val="decimal"/>
      </w:endnotePr>
      <w:pgSz w:w="11907" w:h="16840" w:code="9"/>
      <w:pgMar w:top="1440" w:right="1134" w:bottom="709" w:left="1134" w:header="720" w:footer="720" w:gutter="0"/>
      <w:pgNumType w:start="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E0879" w14:textId="77777777" w:rsidR="00A621F6" w:rsidRDefault="00A621F6">
      <w:r>
        <w:separator/>
      </w:r>
    </w:p>
  </w:endnote>
  <w:endnote w:type="continuationSeparator" w:id="0">
    <w:p w14:paraId="61CC264E" w14:textId="77777777" w:rsidR="00A621F6" w:rsidRDefault="00A62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0DA42" w14:textId="77777777" w:rsidR="00703598" w:rsidRDefault="00703598" w:rsidP="009E0C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061CB7A" w14:textId="77777777" w:rsidR="00703598" w:rsidRDefault="00703598" w:rsidP="009E0C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F8800" w14:textId="0FE8A56E" w:rsidR="00703598" w:rsidRDefault="00703598" w:rsidP="009E0C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45DCE">
      <w:rPr>
        <w:rStyle w:val="PageNumber"/>
        <w:noProof/>
      </w:rPr>
      <w:t>15</w:t>
    </w:r>
    <w:r>
      <w:rPr>
        <w:rStyle w:val="PageNumber"/>
      </w:rPr>
      <w:fldChar w:fldCharType="end"/>
    </w:r>
  </w:p>
  <w:p w14:paraId="51214058" w14:textId="77777777" w:rsidR="00703598" w:rsidRDefault="00703598" w:rsidP="009E0C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C1F21" w14:textId="77777777" w:rsidR="00A621F6" w:rsidRDefault="00A621F6">
      <w:r>
        <w:separator/>
      </w:r>
    </w:p>
  </w:footnote>
  <w:footnote w:type="continuationSeparator" w:id="0">
    <w:p w14:paraId="4F92682D" w14:textId="77777777" w:rsidR="00A621F6" w:rsidRDefault="00A62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6A87"/>
    <w:multiLevelType w:val="multilevel"/>
    <w:tmpl w:val="08C833AC"/>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2866B2B"/>
    <w:multiLevelType w:val="hybridMultilevel"/>
    <w:tmpl w:val="51AED8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26C65"/>
    <w:multiLevelType w:val="hybridMultilevel"/>
    <w:tmpl w:val="4606DF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E57E6"/>
    <w:multiLevelType w:val="multilevel"/>
    <w:tmpl w:val="14D697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DA41F1"/>
    <w:multiLevelType w:val="hybridMultilevel"/>
    <w:tmpl w:val="681A186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5C05F6"/>
    <w:multiLevelType w:val="hybridMultilevel"/>
    <w:tmpl w:val="3C225A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014314"/>
    <w:multiLevelType w:val="multilevel"/>
    <w:tmpl w:val="14D697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0DB4F6D"/>
    <w:multiLevelType w:val="multilevel"/>
    <w:tmpl w:val="14D6974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00794A"/>
    <w:multiLevelType w:val="hybridMultilevel"/>
    <w:tmpl w:val="C5C246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5F335A"/>
    <w:multiLevelType w:val="hybridMultilevel"/>
    <w:tmpl w:val="4FAE3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32E61"/>
    <w:multiLevelType w:val="multilevel"/>
    <w:tmpl w:val="8448640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B95028"/>
    <w:multiLevelType w:val="hybridMultilevel"/>
    <w:tmpl w:val="9B0A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AB774B"/>
    <w:multiLevelType w:val="hybridMultilevel"/>
    <w:tmpl w:val="DB166726"/>
    <w:lvl w:ilvl="0" w:tplc="AA003AA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C90EC1"/>
    <w:multiLevelType w:val="multilevel"/>
    <w:tmpl w:val="14D6974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F00D28"/>
    <w:multiLevelType w:val="hybridMultilevel"/>
    <w:tmpl w:val="B3D46180"/>
    <w:lvl w:ilvl="0" w:tplc="0409000D">
      <w:start w:val="1"/>
      <w:numFmt w:val="bullet"/>
      <w:lvlText w:val=""/>
      <w:lvlJc w:val="left"/>
      <w:pPr>
        <w:ind w:left="2610" w:hanging="360"/>
      </w:pPr>
      <w:rPr>
        <w:rFonts w:ascii="Wingdings" w:hAnsi="Wingdings" w:hint="default"/>
      </w:rPr>
    </w:lvl>
    <w:lvl w:ilvl="1" w:tplc="04090003">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5" w15:restartNumberingAfterBreak="0">
    <w:nsid w:val="3CB4177E"/>
    <w:multiLevelType w:val="multilevel"/>
    <w:tmpl w:val="14D6974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F40BCD"/>
    <w:multiLevelType w:val="multilevel"/>
    <w:tmpl w:val="14D6974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2C821D4"/>
    <w:multiLevelType w:val="hybridMultilevel"/>
    <w:tmpl w:val="03D6A0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1B1284"/>
    <w:multiLevelType w:val="hybridMultilevel"/>
    <w:tmpl w:val="D53E4676"/>
    <w:lvl w:ilvl="0" w:tplc="AA003AA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47134E"/>
    <w:multiLevelType w:val="hybridMultilevel"/>
    <w:tmpl w:val="86F040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225D99"/>
    <w:multiLevelType w:val="hybridMultilevel"/>
    <w:tmpl w:val="25B4C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E03521"/>
    <w:multiLevelType w:val="hybridMultilevel"/>
    <w:tmpl w:val="8C04F92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C0FDF"/>
    <w:multiLevelType w:val="multilevel"/>
    <w:tmpl w:val="14D697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0BC59D2"/>
    <w:multiLevelType w:val="hybridMultilevel"/>
    <w:tmpl w:val="A406F53C"/>
    <w:lvl w:ilvl="0" w:tplc="AA003AA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117E9E"/>
    <w:multiLevelType w:val="hybridMultilevel"/>
    <w:tmpl w:val="8806D78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2BC0374"/>
    <w:multiLevelType w:val="multilevel"/>
    <w:tmpl w:val="3B44FDEA"/>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304571C"/>
    <w:multiLevelType w:val="hybridMultilevel"/>
    <w:tmpl w:val="8A22C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22F23"/>
    <w:multiLevelType w:val="hybridMultilevel"/>
    <w:tmpl w:val="08DC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D2039D"/>
    <w:multiLevelType w:val="hybridMultilevel"/>
    <w:tmpl w:val="6570D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F45C1B"/>
    <w:multiLevelType w:val="multilevel"/>
    <w:tmpl w:val="14D6974C"/>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33754A5"/>
    <w:multiLevelType w:val="hybridMultilevel"/>
    <w:tmpl w:val="22B4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A90BCA"/>
    <w:multiLevelType w:val="multilevel"/>
    <w:tmpl w:val="14D6974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7E030EF"/>
    <w:multiLevelType w:val="multilevel"/>
    <w:tmpl w:val="14D697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9050AE5"/>
    <w:multiLevelType w:val="multilevel"/>
    <w:tmpl w:val="14D6974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9481FD5"/>
    <w:multiLevelType w:val="hybridMultilevel"/>
    <w:tmpl w:val="6FD25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FB35D9"/>
    <w:multiLevelType w:val="multilevel"/>
    <w:tmpl w:val="14D6974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C9B07A4"/>
    <w:multiLevelType w:val="multilevel"/>
    <w:tmpl w:val="B39E3A04"/>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360"/>
        </w:tabs>
        <w:ind w:left="360" w:hanging="720"/>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1.%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37" w15:restartNumberingAfterBreak="0">
    <w:nsid w:val="7CCA1A9F"/>
    <w:multiLevelType w:val="hybridMultilevel"/>
    <w:tmpl w:val="D53E4676"/>
    <w:lvl w:ilvl="0" w:tplc="AA003AA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0"/>
  </w:num>
  <w:num w:numId="3">
    <w:abstractNumId w:val="30"/>
  </w:num>
  <w:num w:numId="4">
    <w:abstractNumId w:val="37"/>
  </w:num>
  <w:num w:numId="5">
    <w:abstractNumId w:val="12"/>
  </w:num>
  <w:num w:numId="6">
    <w:abstractNumId w:val="23"/>
  </w:num>
  <w:num w:numId="7">
    <w:abstractNumId w:val="18"/>
  </w:num>
  <w:num w:numId="8">
    <w:abstractNumId w:val="0"/>
  </w:num>
  <w:num w:numId="9">
    <w:abstractNumId w:val="25"/>
  </w:num>
  <w:num w:numId="10">
    <w:abstractNumId w:val="22"/>
  </w:num>
  <w:num w:numId="11">
    <w:abstractNumId w:val="24"/>
  </w:num>
  <w:num w:numId="12">
    <w:abstractNumId w:val="21"/>
  </w:num>
  <w:num w:numId="13">
    <w:abstractNumId w:val="4"/>
  </w:num>
  <w:num w:numId="14">
    <w:abstractNumId w:val="14"/>
  </w:num>
  <w:num w:numId="15">
    <w:abstractNumId w:val="32"/>
  </w:num>
  <w:num w:numId="16">
    <w:abstractNumId w:val="6"/>
  </w:num>
  <w:num w:numId="17">
    <w:abstractNumId w:val="3"/>
  </w:num>
  <w:num w:numId="18">
    <w:abstractNumId w:val="35"/>
  </w:num>
  <w:num w:numId="19">
    <w:abstractNumId w:val="13"/>
  </w:num>
  <w:num w:numId="20">
    <w:abstractNumId w:val="16"/>
  </w:num>
  <w:num w:numId="21">
    <w:abstractNumId w:val="33"/>
  </w:num>
  <w:num w:numId="22">
    <w:abstractNumId w:val="31"/>
  </w:num>
  <w:num w:numId="23">
    <w:abstractNumId w:val="29"/>
  </w:num>
  <w:num w:numId="24">
    <w:abstractNumId w:val="7"/>
  </w:num>
  <w:num w:numId="25">
    <w:abstractNumId w:val="15"/>
  </w:num>
  <w:num w:numId="26">
    <w:abstractNumId w:val="28"/>
  </w:num>
  <w:num w:numId="27">
    <w:abstractNumId w:val="34"/>
  </w:num>
  <w:num w:numId="28">
    <w:abstractNumId w:val="27"/>
  </w:num>
  <w:num w:numId="29">
    <w:abstractNumId w:val="11"/>
  </w:num>
  <w:num w:numId="30">
    <w:abstractNumId w:val="20"/>
  </w:num>
  <w:num w:numId="31">
    <w:abstractNumId w:val="2"/>
  </w:num>
  <w:num w:numId="32">
    <w:abstractNumId w:val="17"/>
  </w:num>
  <w:num w:numId="33">
    <w:abstractNumId w:val="5"/>
  </w:num>
  <w:num w:numId="34">
    <w:abstractNumId w:val="9"/>
  </w:num>
  <w:num w:numId="35">
    <w:abstractNumId w:val="26"/>
  </w:num>
  <w:num w:numId="36">
    <w:abstractNumId w:val="8"/>
  </w:num>
  <w:num w:numId="37">
    <w:abstractNumId w:val="1"/>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rawingGridVerticalSpacing w:val="435"/>
  <w:displayHorizontalDrawingGridEvery w:val="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EB0"/>
    <w:rsid w:val="000024CE"/>
    <w:rsid w:val="00003923"/>
    <w:rsid w:val="000148E7"/>
    <w:rsid w:val="0002001D"/>
    <w:rsid w:val="000226FE"/>
    <w:rsid w:val="000316DD"/>
    <w:rsid w:val="0004396D"/>
    <w:rsid w:val="0005462E"/>
    <w:rsid w:val="000546E1"/>
    <w:rsid w:val="000559A2"/>
    <w:rsid w:val="000625B2"/>
    <w:rsid w:val="00076C1E"/>
    <w:rsid w:val="000A0C95"/>
    <w:rsid w:val="000B0CDD"/>
    <w:rsid w:val="000B2ACE"/>
    <w:rsid w:val="000C6D3E"/>
    <w:rsid w:val="000D6BC8"/>
    <w:rsid w:val="000E445A"/>
    <w:rsid w:val="00123FD2"/>
    <w:rsid w:val="001264CB"/>
    <w:rsid w:val="00150E5C"/>
    <w:rsid w:val="001671D5"/>
    <w:rsid w:val="00175421"/>
    <w:rsid w:val="00181A0F"/>
    <w:rsid w:val="0019755B"/>
    <w:rsid w:val="001A69B6"/>
    <w:rsid w:val="001C4F11"/>
    <w:rsid w:val="001D1758"/>
    <w:rsid w:val="001E1219"/>
    <w:rsid w:val="001E1759"/>
    <w:rsid w:val="001F782C"/>
    <w:rsid w:val="00202D98"/>
    <w:rsid w:val="00213E8A"/>
    <w:rsid w:val="0021736A"/>
    <w:rsid w:val="0022020C"/>
    <w:rsid w:val="002341EA"/>
    <w:rsid w:val="0025058E"/>
    <w:rsid w:val="002507B9"/>
    <w:rsid w:val="002526F8"/>
    <w:rsid w:val="00254956"/>
    <w:rsid w:val="00287E3C"/>
    <w:rsid w:val="00293556"/>
    <w:rsid w:val="002A097D"/>
    <w:rsid w:val="002A0B7E"/>
    <w:rsid w:val="002A110E"/>
    <w:rsid w:val="002B5752"/>
    <w:rsid w:val="002C237B"/>
    <w:rsid w:val="002C4414"/>
    <w:rsid w:val="002D21BD"/>
    <w:rsid w:val="002F43C5"/>
    <w:rsid w:val="00304B15"/>
    <w:rsid w:val="003163E6"/>
    <w:rsid w:val="00342F3C"/>
    <w:rsid w:val="00353BA0"/>
    <w:rsid w:val="0036087D"/>
    <w:rsid w:val="00362738"/>
    <w:rsid w:val="003821FE"/>
    <w:rsid w:val="003831FF"/>
    <w:rsid w:val="003936F5"/>
    <w:rsid w:val="003950AD"/>
    <w:rsid w:val="00395CCA"/>
    <w:rsid w:val="0039613D"/>
    <w:rsid w:val="003A0016"/>
    <w:rsid w:val="003A0D17"/>
    <w:rsid w:val="003A38F7"/>
    <w:rsid w:val="003B0CC2"/>
    <w:rsid w:val="003C225B"/>
    <w:rsid w:val="003C29BA"/>
    <w:rsid w:val="003D4340"/>
    <w:rsid w:val="003D6D65"/>
    <w:rsid w:val="003E288F"/>
    <w:rsid w:val="003F11E7"/>
    <w:rsid w:val="003F1709"/>
    <w:rsid w:val="0040183D"/>
    <w:rsid w:val="00411B0D"/>
    <w:rsid w:val="00420AB1"/>
    <w:rsid w:val="0042760C"/>
    <w:rsid w:val="00442147"/>
    <w:rsid w:val="00447560"/>
    <w:rsid w:val="00452579"/>
    <w:rsid w:val="00456183"/>
    <w:rsid w:val="00483B30"/>
    <w:rsid w:val="00492256"/>
    <w:rsid w:val="00493937"/>
    <w:rsid w:val="004A1B9B"/>
    <w:rsid w:val="004B0610"/>
    <w:rsid w:val="004B67DD"/>
    <w:rsid w:val="004C79A2"/>
    <w:rsid w:val="004D7356"/>
    <w:rsid w:val="004F48BF"/>
    <w:rsid w:val="00510637"/>
    <w:rsid w:val="00511FB3"/>
    <w:rsid w:val="00513193"/>
    <w:rsid w:val="0051524B"/>
    <w:rsid w:val="005153FE"/>
    <w:rsid w:val="0052174E"/>
    <w:rsid w:val="00531D06"/>
    <w:rsid w:val="00535437"/>
    <w:rsid w:val="00546C9E"/>
    <w:rsid w:val="0055217C"/>
    <w:rsid w:val="00552E0A"/>
    <w:rsid w:val="005827E3"/>
    <w:rsid w:val="005838F5"/>
    <w:rsid w:val="00591261"/>
    <w:rsid w:val="00593B8E"/>
    <w:rsid w:val="005A4D72"/>
    <w:rsid w:val="005A5E89"/>
    <w:rsid w:val="005B28C9"/>
    <w:rsid w:val="005B6236"/>
    <w:rsid w:val="005C2BFF"/>
    <w:rsid w:val="005D3C57"/>
    <w:rsid w:val="006072B5"/>
    <w:rsid w:val="00612002"/>
    <w:rsid w:val="00631A58"/>
    <w:rsid w:val="00636645"/>
    <w:rsid w:val="00636911"/>
    <w:rsid w:val="00636F71"/>
    <w:rsid w:val="00640AD0"/>
    <w:rsid w:val="00643407"/>
    <w:rsid w:val="00670574"/>
    <w:rsid w:val="00673B2E"/>
    <w:rsid w:val="00685743"/>
    <w:rsid w:val="00687EEA"/>
    <w:rsid w:val="006903E5"/>
    <w:rsid w:val="00696C96"/>
    <w:rsid w:val="006C598F"/>
    <w:rsid w:val="006C7F9E"/>
    <w:rsid w:val="006D5C33"/>
    <w:rsid w:val="006E03B0"/>
    <w:rsid w:val="006E125D"/>
    <w:rsid w:val="006F0B46"/>
    <w:rsid w:val="006F78AB"/>
    <w:rsid w:val="00703598"/>
    <w:rsid w:val="00704406"/>
    <w:rsid w:val="0070471F"/>
    <w:rsid w:val="00712138"/>
    <w:rsid w:val="0071311F"/>
    <w:rsid w:val="00714927"/>
    <w:rsid w:val="00731C4B"/>
    <w:rsid w:val="0074440D"/>
    <w:rsid w:val="00745EAC"/>
    <w:rsid w:val="007465D1"/>
    <w:rsid w:val="0077170F"/>
    <w:rsid w:val="007847DD"/>
    <w:rsid w:val="007A2603"/>
    <w:rsid w:val="007A2BC4"/>
    <w:rsid w:val="007C20BC"/>
    <w:rsid w:val="007C254F"/>
    <w:rsid w:val="007E0D43"/>
    <w:rsid w:val="007F211C"/>
    <w:rsid w:val="007F3DFA"/>
    <w:rsid w:val="007F545F"/>
    <w:rsid w:val="007F571B"/>
    <w:rsid w:val="00825697"/>
    <w:rsid w:val="008307D4"/>
    <w:rsid w:val="008428AA"/>
    <w:rsid w:val="008620BB"/>
    <w:rsid w:val="008705A2"/>
    <w:rsid w:val="00873574"/>
    <w:rsid w:val="008745D8"/>
    <w:rsid w:val="008746DA"/>
    <w:rsid w:val="00880C0D"/>
    <w:rsid w:val="008843A1"/>
    <w:rsid w:val="008870E0"/>
    <w:rsid w:val="00892225"/>
    <w:rsid w:val="00895AA0"/>
    <w:rsid w:val="00895E90"/>
    <w:rsid w:val="008A49C3"/>
    <w:rsid w:val="008E572F"/>
    <w:rsid w:val="008E6F98"/>
    <w:rsid w:val="00903FFE"/>
    <w:rsid w:val="00911987"/>
    <w:rsid w:val="009264CC"/>
    <w:rsid w:val="00945DCE"/>
    <w:rsid w:val="00947C67"/>
    <w:rsid w:val="00982C9C"/>
    <w:rsid w:val="00992615"/>
    <w:rsid w:val="009A3933"/>
    <w:rsid w:val="009A3BFA"/>
    <w:rsid w:val="009B4604"/>
    <w:rsid w:val="009D4082"/>
    <w:rsid w:val="009D411A"/>
    <w:rsid w:val="009E0C2B"/>
    <w:rsid w:val="00A341BF"/>
    <w:rsid w:val="00A379CF"/>
    <w:rsid w:val="00A621F6"/>
    <w:rsid w:val="00A660EA"/>
    <w:rsid w:val="00A66FA5"/>
    <w:rsid w:val="00A76577"/>
    <w:rsid w:val="00A8665D"/>
    <w:rsid w:val="00A938D9"/>
    <w:rsid w:val="00AA34FC"/>
    <w:rsid w:val="00AB131E"/>
    <w:rsid w:val="00AB3A11"/>
    <w:rsid w:val="00AC0414"/>
    <w:rsid w:val="00AC457C"/>
    <w:rsid w:val="00AF0071"/>
    <w:rsid w:val="00AF0203"/>
    <w:rsid w:val="00AF6362"/>
    <w:rsid w:val="00AF72CB"/>
    <w:rsid w:val="00B173C7"/>
    <w:rsid w:val="00B44025"/>
    <w:rsid w:val="00B5076D"/>
    <w:rsid w:val="00B72F97"/>
    <w:rsid w:val="00B75098"/>
    <w:rsid w:val="00B75689"/>
    <w:rsid w:val="00B802E8"/>
    <w:rsid w:val="00B936DD"/>
    <w:rsid w:val="00B97ED6"/>
    <w:rsid w:val="00BA5985"/>
    <w:rsid w:val="00BE5741"/>
    <w:rsid w:val="00BF4E15"/>
    <w:rsid w:val="00BF60AC"/>
    <w:rsid w:val="00C05098"/>
    <w:rsid w:val="00C81839"/>
    <w:rsid w:val="00CA47BB"/>
    <w:rsid w:val="00CB6AED"/>
    <w:rsid w:val="00CB6D82"/>
    <w:rsid w:val="00CC2EB0"/>
    <w:rsid w:val="00CD68B8"/>
    <w:rsid w:val="00CE190D"/>
    <w:rsid w:val="00CF1BF6"/>
    <w:rsid w:val="00D02C5D"/>
    <w:rsid w:val="00D061EC"/>
    <w:rsid w:val="00D17120"/>
    <w:rsid w:val="00D1766F"/>
    <w:rsid w:val="00D2484A"/>
    <w:rsid w:val="00D307F2"/>
    <w:rsid w:val="00D33D69"/>
    <w:rsid w:val="00D64711"/>
    <w:rsid w:val="00D6584F"/>
    <w:rsid w:val="00D726D2"/>
    <w:rsid w:val="00D7326D"/>
    <w:rsid w:val="00D83AAD"/>
    <w:rsid w:val="00D87A74"/>
    <w:rsid w:val="00DA2CBB"/>
    <w:rsid w:val="00DB040E"/>
    <w:rsid w:val="00DB6A21"/>
    <w:rsid w:val="00DC3271"/>
    <w:rsid w:val="00DC5973"/>
    <w:rsid w:val="00DC5DDC"/>
    <w:rsid w:val="00DE6C55"/>
    <w:rsid w:val="00E05B56"/>
    <w:rsid w:val="00E15458"/>
    <w:rsid w:val="00E33837"/>
    <w:rsid w:val="00E3542A"/>
    <w:rsid w:val="00E43DDC"/>
    <w:rsid w:val="00E44252"/>
    <w:rsid w:val="00E4575D"/>
    <w:rsid w:val="00E53B19"/>
    <w:rsid w:val="00E6449A"/>
    <w:rsid w:val="00E66EAC"/>
    <w:rsid w:val="00E8620B"/>
    <w:rsid w:val="00E93F76"/>
    <w:rsid w:val="00EA19FD"/>
    <w:rsid w:val="00EA22FB"/>
    <w:rsid w:val="00ED6E8B"/>
    <w:rsid w:val="00EF221D"/>
    <w:rsid w:val="00EF75FF"/>
    <w:rsid w:val="00F03EC6"/>
    <w:rsid w:val="00F12760"/>
    <w:rsid w:val="00F14402"/>
    <w:rsid w:val="00F35A4D"/>
    <w:rsid w:val="00F41EB4"/>
    <w:rsid w:val="00F5020B"/>
    <w:rsid w:val="00F72855"/>
    <w:rsid w:val="00F8027F"/>
    <w:rsid w:val="00F82136"/>
    <w:rsid w:val="00F95664"/>
    <w:rsid w:val="00F97831"/>
    <w:rsid w:val="00F97913"/>
    <w:rsid w:val="00FA68B6"/>
    <w:rsid w:val="00FA738D"/>
    <w:rsid w:val="00FB16C3"/>
    <w:rsid w:val="00FC3C8D"/>
    <w:rsid w:val="00FD3D3D"/>
    <w:rsid w:val="00FD5243"/>
    <w:rsid w:val="00FD5D4F"/>
    <w:rsid w:val="00FE609D"/>
    <w:rsid w:val="00FF15C8"/>
    <w:rsid w:val="00FF49B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C78DD6C"/>
  <w15:chartTrackingRefBased/>
  <w15:docId w15:val="{55692B93-9A67-4BE1-9D27-56B7A7E6F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5462E"/>
    <w:pPr>
      <w:spacing w:line="360" w:lineRule="auto"/>
      <w:jc w:val="both"/>
    </w:pPr>
    <w:rPr>
      <w:rFonts w:ascii="Arial" w:hAnsi="Arial" w:cs="Arial"/>
      <w:iCs/>
      <w:sz w:val="22"/>
      <w:szCs w:val="28"/>
      <w:lang w:val="en-ZA"/>
    </w:rPr>
  </w:style>
  <w:style w:type="paragraph" w:styleId="Heading1">
    <w:name w:val="heading 1"/>
    <w:basedOn w:val="Normal"/>
    <w:next w:val="Normal"/>
    <w:qFormat/>
    <w:rsid w:val="00BB6119"/>
    <w:pPr>
      <w:keepNext/>
      <w:spacing w:before="240" w:after="120"/>
      <w:jc w:val="center"/>
      <w:outlineLvl w:val="0"/>
    </w:pPr>
    <w:rPr>
      <w:b/>
      <w:bCs/>
      <w:caps/>
      <w:kern w:val="32"/>
      <w:sz w:val="32"/>
      <w:szCs w:val="32"/>
    </w:rPr>
  </w:style>
  <w:style w:type="paragraph" w:styleId="Heading2">
    <w:name w:val="heading 2"/>
    <w:basedOn w:val="Normal"/>
    <w:next w:val="Normal"/>
    <w:link w:val="Heading2Char"/>
    <w:qFormat/>
    <w:rsid w:val="003E1A31"/>
    <w:pPr>
      <w:keepNext/>
      <w:spacing w:before="240" w:after="60"/>
      <w:outlineLvl w:val="1"/>
    </w:pPr>
    <w:rPr>
      <w:b/>
      <w:bCs/>
      <w:iCs w:val="0"/>
      <w:sz w:val="28"/>
    </w:rPr>
  </w:style>
  <w:style w:type="paragraph" w:styleId="Heading3">
    <w:name w:val="heading 3"/>
    <w:basedOn w:val="Normal"/>
    <w:next w:val="Normal"/>
    <w:qFormat/>
    <w:rsid w:val="003E1A31"/>
    <w:pPr>
      <w:keepNext/>
      <w:spacing w:before="120" w:after="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901630"/>
    <w:rPr>
      <w:sz w:val="20"/>
      <w:szCs w:val="20"/>
    </w:rPr>
  </w:style>
  <w:style w:type="character" w:styleId="FootnoteReference">
    <w:name w:val="footnote reference"/>
    <w:semiHidden/>
    <w:rsid w:val="00901630"/>
    <w:rPr>
      <w:vertAlign w:val="superscript"/>
    </w:rPr>
  </w:style>
  <w:style w:type="paragraph" w:customStyle="1" w:styleId="ProposalTitle">
    <w:name w:val="Proposal Title"/>
    <w:basedOn w:val="Normal"/>
    <w:next w:val="Heading1"/>
    <w:rsid w:val="00907E82"/>
    <w:pPr>
      <w:spacing w:after="360"/>
      <w:contextualSpacing/>
      <w:jc w:val="center"/>
    </w:pPr>
    <w:rPr>
      <w:rFonts w:ascii="Times New Roman" w:hAnsi="Times New Roman"/>
      <w:b/>
      <w:caps/>
      <w:sz w:val="32"/>
      <w:szCs w:val="32"/>
    </w:rPr>
  </w:style>
  <w:style w:type="paragraph" w:styleId="TOC1">
    <w:name w:val="toc 1"/>
    <w:basedOn w:val="Normal"/>
    <w:next w:val="Normal"/>
    <w:autoRedefine/>
    <w:uiPriority w:val="39"/>
    <w:rsid w:val="00913CBE"/>
    <w:pPr>
      <w:spacing w:before="120" w:after="120"/>
      <w:jc w:val="left"/>
    </w:pPr>
    <w:rPr>
      <w:rFonts w:ascii="Times New Roman" w:hAnsi="Times New Roman" w:cs="Times New Roman"/>
      <w:b/>
      <w:bCs/>
      <w:iCs w:val="0"/>
      <w:caps/>
      <w:sz w:val="20"/>
      <w:szCs w:val="20"/>
    </w:rPr>
  </w:style>
  <w:style w:type="paragraph" w:styleId="TOC2">
    <w:name w:val="toc 2"/>
    <w:basedOn w:val="Normal"/>
    <w:next w:val="Normal"/>
    <w:autoRedefine/>
    <w:uiPriority w:val="39"/>
    <w:rsid w:val="00913CBE"/>
    <w:pPr>
      <w:ind w:left="220"/>
      <w:jc w:val="left"/>
    </w:pPr>
    <w:rPr>
      <w:rFonts w:ascii="Times New Roman" w:hAnsi="Times New Roman" w:cs="Times New Roman"/>
      <w:iCs w:val="0"/>
      <w:smallCaps/>
      <w:sz w:val="20"/>
      <w:szCs w:val="20"/>
    </w:rPr>
  </w:style>
  <w:style w:type="paragraph" w:styleId="TOC3">
    <w:name w:val="toc 3"/>
    <w:basedOn w:val="Normal"/>
    <w:next w:val="Normal"/>
    <w:autoRedefine/>
    <w:uiPriority w:val="39"/>
    <w:rsid w:val="00913CBE"/>
    <w:pPr>
      <w:ind w:left="440"/>
      <w:jc w:val="left"/>
    </w:pPr>
    <w:rPr>
      <w:rFonts w:ascii="Times New Roman" w:hAnsi="Times New Roman" w:cs="Times New Roman"/>
      <w:i/>
      <w:sz w:val="20"/>
      <w:szCs w:val="20"/>
    </w:rPr>
  </w:style>
  <w:style w:type="paragraph" w:styleId="TOC4">
    <w:name w:val="toc 4"/>
    <w:basedOn w:val="Normal"/>
    <w:next w:val="Normal"/>
    <w:autoRedefine/>
    <w:semiHidden/>
    <w:rsid w:val="00913CBE"/>
    <w:pPr>
      <w:ind w:left="660"/>
      <w:jc w:val="left"/>
    </w:pPr>
    <w:rPr>
      <w:rFonts w:ascii="Times New Roman" w:hAnsi="Times New Roman" w:cs="Times New Roman"/>
      <w:iCs w:val="0"/>
      <w:sz w:val="18"/>
      <w:szCs w:val="18"/>
    </w:rPr>
  </w:style>
  <w:style w:type="paragraph" w:styleId="TOC5">
    <w:name w:val="toc 5"/>
    <w:basedOn w:val="Normal"/>
    <w:next w:val="Normal"/>
    <w:autoRedefine/>
    <w:semiHidden/>
    <w:rsid w:val="00913CBE"/>
    <w:pPr>
      <w:ind w:left="880"/>
      <w:jc w:val="left"/>
    </w:pPr>
    <w:rPr>
      <w:rFonts w:ascii="Times New Roman" w:hAnsi="Times New Roman" w:cs="Times New Roman"/>
      <w:iCs w:val="0"/>
      <w:sz w:val="18"/>
      <w:szCs w:val="18"/>
    </w:rPr>
  </w:style>
  <w:style w:type="paragraph" w:styleId="TOC6">
    <w:name w:val="toc 6"/>
    <w:basedOn w:val="Normal"/>
    <w:next w:val="Normal"/>
    <w:autoRedefine/>
    <w:semiHidden/>
    <w:rsid w:val="00913CBE"/>
    <w:pPr>
      <w:ind w:left="1100"/>
      <w:jc w:val="left"/>
    </w:pPr>
    <w:rPr>
      <w:rFonts w:ascii="Times New Roman" w:hAnsi="Times New Roman" w:cs="Times New Roman"/>
      <w:iCs w:val="0"/>
      <w:sz w:val="18"/>
      <w:szCs w:val="18"/>
    </w:rPr>
  </w:style>
  <w:style w:type="paragraph" w:styleId="TOC7">
    <w:name w:val="toc 7"/>
    <w:basedOn w:val="Normal"/>
    <w:next w:val="Normal"/>
    <w:autoRedefine/>
    <w:semiHidden/>
    <w:rsid w:val="00913CBE"/>
    <w:pPr>
      <w:ind w:left="1320"/>
      <w:jc w:val="left"/>
    </w:pPr>
    <w:rPr>
      <w:rFonts w:ascii="Times New Roman" w:hAnsi="Times New Roman" w:cs="Times New Roman"/>
      <w:iCs w:val="0"/>
      <w:sz w:val="18"/>
      <w:szCs w:val="18"/>
    </w:rPr>
  </w:style>
  <w:style w:type="paragraph" w:styleId="TOC8">
    <w:name w:val="toc 8"/>
    <w:basedOn w:val="Normal"/>
    <w:next w:val="Normal"/>
    <w:autoRedefine/>
    <w:semiHidden/>
    <w:rsid w:val="00913CBE"/>
    <w:pPr>
      <w:ind w:left="1540"/>
      <w:jc w:val="left"/>
    </w:pPr>
    <w:rPr>
      <w:rFonts w:ascii="Times New Roman" w:hAnsi="Times New Roman" w:cs="Times New Roman"/>
      <w:iCs w:val="0"/>
      <w:sz w:val="18"/>
      <w:szCs w:val="18"/>
    </w:rPr>
  </w:style>
  <w:style w:type="paragraph" w:styleId="TOC9">
    <w:name w:val="toc 9"/>
    <w:basedOn w:val="Normal"/>
    <w:next w:val="Normal"/>
    <w:autoRedefine/>
    <w:semiHidden/>
    <w:rsid w:val="00913CBE"/>
    <w:pPr>
      <w:ind w:left="1760"/>
      <w:jc w:val="left"/>
    </w:pPr>
    <w:rPr>
      <w:rFonts w:ascii="Times New Roman" w:hAnsi="Times New Roman" w:cs="Times New Roman"/>
      <w:iCs w:val="0"/>
      <w:sz w:val="18"/>
      <w:szCs w:val="18"/>
    </w:rPr>
  </w:style>
  <w:style w:type="paragraph" w:styleId="Footer">
    <w:name w:val="footer"/>
    <w:basedOn w:val="Normal"/>
    <w:rsid w:val="00A32F4A"/>
    <w:pPr>
      <w:tabs>
        <w:tab w:val="center" w:pos="4320"/>
        <w:tab w:val="right" w:pos="8640"/>
      </w:tabs>
    </w:pPr>
  </w:style>
  <w:style w:type="character" w:styleId="PageNumber">
    <w:name w:val="page number"/>
    <w:basedOn w:val="DefaultParagraphFont"/>
    <w:rsid w:val="00A32F4A"/>
  </w:style>
  <w:style w:type="paragraph" w:styleId="NormalWeb">
    <w:name w:val="Normal (Web)"/>
    <w:basedOn w:val="Normal"/>
    <w:rsid w:val="00FD10BA"/>
    <w:pPr>
      <w:spacing w:before="100" w:beforeAutospacing="1" w:after="100" w:afterAutospacing="1" w:line="240" w:lineRule="auto"/>
      <w:jc w:val="left"/>
    </w:pPr>
    <w:rPr>
      <w:rFonts w:ascii="Times New Roman" w:hAnsi="Times New Roman" w:cs="Times New Roman"/>
      <w:iCs w:val="0"/>
      <w:sz w:val="24"/>
      <w:szCs w:val="24"/>
      <w:lang w:val="en-US"/>
    </w:rPr>
  </w:style>
  <w:style w:type="character" w:styleId="Hyperlink">
    <w:name w:val="Hyperlink"/>
    <w:uiPriority w:val="99"/>
    <w:rsid w:val="00FD10BA"/>
    <w:rPr>
      <w:color w:val="0000FF"/>
      <w:u w:val="single"/>
    </w:rPr>
  </w:style>
  <w:style w:type="character" w:styleId="FollowedHyperlink">
    <w:name w:val="FollowedHyperlink"/>
    <w:rsid w:val="009646BB"/>
    <w:rPr>
      <w:color w:val="800080"/>
      <w:u w:val="single"/>
    </w:rPr>
  </w:style>
  <w:style w:type="paragraph" w:styleId="EndnoteText">
    <w:name w:val="endnote text"/>
    <w:basedOn w:val="Normal"/>
    <w:semiHidden/>
    <w:rsid w:val="003B33A7"/>
    <w:rPr>
      <w:sz w:val="20"/>
      <w:szCs w:val="20"/>
    </w:rPr>
  </w:style>
  <w:style w:type="character" w:styleId="EndnoteReference">
    <w:name w:val="endnote reference"/>
    <w:semiHidden/>
    <w:rsid w:val="003B33A7"/>
    <w:rPr>
      <w:vertAlign w:val="superscript"/>
    </w:rPr>
  </w:style>
  <w:style w:type="paragraph" w:styleId="BalloonText">
    <w:name w:val="Balloon Text"/>
    <w:basedOn w:val="Normal"/>
    <w:link w:val="BalloonTextChar"/>
    <w:rsid w:val="006857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685743"/>
    <w:rPr>
      <w:rFonts w:ascii="Segoe UI" w:hAnsi="Segoe UI" w:cs="Segoe UI"/>
      <w:iCs/>
      <w:sz w:val="18"/>
      <w:szCs w:val="18"/>
      <w:lang w:val="en-ZA"/>
    </w:rPr>
  </w:style>
  <w:style w:type="paragraph" w:styleId="ListParagraph">
    <w:name w:val="List Paragraph"/>
    <w:basedOn w:val="Normal"/>
    <w:uiPriority w:val="34"/>
    <w:qFormat/>
    <w:rsid w:val="003936F5"/>
    <w:pPr>
      <w:ind w:left="720"/>
      <w:contextualSpacing/>
    </w:pPr>
  </w:style>
  <w:style w:type="character" w:customStyle="1" w:styleId="Heading2Char">
    <w:name w:val="Heading 2 Char"/>
    <w:basedOn w:val="DefaultParagraphFont"/>
    <w:link w:val="Heading2"/>
    <w:rsid w:val="007C20BC"/>
    <w:rPr>
      <w:rFonts w:ascii="Arial" w:hAnsi="Arial" w:cs="Arial"/>
      <w:b/>
      <w:bCs/>
      <w:sz w:val="28"/>
      <w:szCs w:val="28"/>
      <w:lang w:val="en-ZA"/>
    </w:rPr>
  </w:style>
  <w:style w:type="paragraph" w:styleId="Caption">
    <w:name w:val="caption"/>
    <w:basedOn w:val="Normal"/>
    <w:next w:val="Normal"/>
    <w:unhideWhenUsed/>
    <w:qFormat/>
    <w:rsid w:val="00703598"/>
    <w:pPr>
      <w:spacing w:after="200" w:line="240" w:lineRule="auto"/>
    </w:pPr>
    <w:rPr>
      <w:i/>
      <w:iCs w:val="0"/>
      <w:color w:val="44546A" w:themeColor="text2"/>
      <w:sz w:val="18"/>
      <w:szCs w:val="18"/>
    </w:rPr>
  </w:style>
  <w:style w:type="table" w:styleId="TableGrid">
    <w:name w:val="Table Grid"/>
    <w:basedOn w:val="TableNormal"/>
    <w:rsid w:val="003E2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F9566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1">
    <w:name w:val="Unresolved Mention1"/>
    <w:basedOn w:val="DefaultParagraphFont"/>
    <w:uiPriority w:val="99"/>
    <w:semiHidden/>
    <w:unhideWhenUsed/>
    <w:rsid w:val="007E0D43"/>
    <w:rPr>
      <w:color w:val="605E5C"/>
      <w:shd w:val="clear" w:color="auto" w:fill="E1DFDD"/>
    </w:rPr>
  </w:style>
  <w:style w:type="paragraph" w:styleId="Header">
    <w:name w:val="header"/>
    <w:basedOn w:val="Normal"/>
    <w:link w:val="HeaderChar"/>
    <w:rsid w:val="001D1758"/>
    <w:pPr>
      <w:tabs>
        <w:tab w:val="center" w:pos="4680"/>
        <w:tab w:val="right" w:pos="9360"/>
      </w:tabs>
      <w:spacing w:line="240" w:lineRule="auto"/>
    </w:pPr>
  </w:style>
  <w:style w:type="character" w:customStyle="1" w:styleId="HeaderChar">
    <w:name w:val="Header Char"/>
    <w:basedOn w:val="DefaultParagraphFont"/>
    <w:link w:val="Header"/>
    <w:rsid w:val="001D1758"/>
    <w:rPr>
      <w:rFonts w:ascii="Arial" w:hAnsi="Arial" w:cs="Arial"/>
      <w:iCs/>
      <w:sz w:val="22"/>
      <w:szCs w:val="28"/>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591607">
      <w:bodyDiv w:val="1"/>
      <w:marLeft w:val="0"/>
      <w:marRight w:val="0"/>
      <w:marTop w:val="0"/>
      <w:marBottom w:val="0"/>
      <w:divBdr>
        <w:top w:val="none" w:sz="0" w:space="0" w:color="auto"/>
        <w:left w:val="none" w:sz="0" w:space="0" w:color="auto"/>
        <w:bottom w:val="none" w:sz="0" w:space="0" w:color="auto"/>
        <w:right w:val="none" w:sz="0" w:space="0" w:color="auto"/>
      </w:divBdr>
      <w:divsChild>
        <w:div w:id="1714114853">
          <w:marLeft w:val="0"/>
          <w:marRight w:val="0"/>
          <w:marTop w:val="0"/>
          <w:marBottom w:val="0"/>
          <w:divBdr>
            <w:top w:val="none" w:sz="0" w:space="0" w:color="auto"/>
            <w:left w:val="none" w:sz="0" w:space="0" w:color="auto"/>
            <w:bottom w:val="none" w:sz="0" w:space="0" w:color="auto"/>
            <w:right w:val="none" w:sz="0" w:space="0" w:color="auto"/>
          </w:divBdr>
          <w:divsChild>
            <w:div w:id="136261757">
              <w:marLeft w:val="0"/>
              <w:marRight w:val="0"/>
              <w:marTop w:val="0"/>
              <w:marBottom w:val="0"/>
              <w:divBdr>
                <w:top w:val="none" w:sz="0" w:space="0" w:color="auto"/>
                <w:left w:val="none" w:sz="0" w:space="0" w:color="auto"/>
                <w:bottom w:val="none" w:sz="0" w:space="0" w:color="auto"/>
                <w:right w:val="none" w:sz="0" w:space="0" w:color="auto"/>
              </w:divBdr>
            </w:div>
            <w:div w:id="280192143">
              <w:marLeft w:val="0"/>
              <w:marRight w:val="0"/>
              <w:marTop w:val="0"/>
              <w:marBottom w:val="0"/>
              <w:divBdr>
                <w:top w:val="none" w:sz="0" w:space="0" w:color="auto"/>
                <w:left w:val="none" w:sz="0" w:space="0" w:color="auto"/>
                <w:bottom w:val="none" w:sz="0" w:space="0" w:color="auto"/>
                <w:right w:val="none" w:sz="0" w:space="0" w:color="auto"/>
              </w:divBdr>
            </w:div>
            <w:div w:id="677656205">
              <w:marLeft w:val="0"/>
              <w:marRight w:val="0"/>
              <w:marTop w:val="0"/>
              <w:marBottom w:val="0"/>
              <w:divBdr>
                <w:top w:val="none" w:sz="0" w:space="0" w:color="auto"/>
                <w:left w:val="none" w:sz="0" w:space="0" w:color="auto"/>
                <w:bottom w:val="none" w:sz="0" w:space="0" w:color="auto"/>
                <w:right w:val="none" w:sz="0" w:space="0" w:color="auto"/>
              </w:divBdr>
            </w:div>
            <w:div w:id="1406296278">
              <w:marLeft w:val="0"/>
              <w:marRight w:val="0"/>
              <w:marTop w:val="0"/>
              <w:marBottom w:val="0"/>
              <w:divBdr>
                <w:top w:val="none" w:sz="0" w:space="0" w:color="auto"/>
                <w:left w:val="none" w:sz="0" w:space="0" w:color="auto"/>
                <w:bottom w:val="none" w:sz="0" w:space="0" w:color="auto"/>
                <w:right w:val="none" w:sz="0" w:space="0" w:color="auto"/>
              </w:divBdr>
            </w:div>
            <w:div w:id="1496872988">
              <w:marLeft w:val="0"/>
              <w:marRight w:val="0"/>
              <w:marTop w:val="0"/>
              <w:marBottom w:val="0"/>
              <w:divBdr>
                <w:top w:val="none" w:sz="0" w:space="0" w:color="auto"/>
                <w:left w:val="none" w:sz="0" w:space="0" w:color="auto"/>
                <w:bottom w:val="none" w:sz="0" w:space="0" w:color="auto"/>
                <w:right w:val="none" w:sz="0" w:space="0" w:color="auto"/>
              </w:divBdr>
            </w:div>
            <w:div w:id="1503814526">
              <w:marLeft w:val="0"/>
              <w:marRight w:val="0"/>
              <w:marTop w:val="0"/>
              <w:marBottom w:val="0"/>
              <w:divBdr>
                <w:top w:val="none" w:sz="0" w:space="0" w:color="auto"/>
                <w:left w:val="none" w:sz="0" w:space="0" w:color="auto"/>
                <w:bottom w:val="none" w:sz="0" w:space="0" w:color="auto"/>
                <w:right w:val="none" w:sz="0" w:space="0" w:color="auto"/>
              </w:divBdr>
            </w:div>
            <w:div w:id="20501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3198">
      <w:bodyDiv w:val="1"/>
      <w:marLeft w:val="0"/>
      <w:marRight w:val="0"/>
      <w:marTop w:val="0"/>
      <w:marBottom w:val="0"/>
      <w:divBdr>
        <w:top w:val="none" w:sz="0" w:space="0" w:color="auto"/>
        <w:left w:val="none" w:sz="0" w:space="0" w:color="auto"/>
        <w:bottom w:val="none" w:sz="0" w:space="0" w:color="auto"/>
        <w:right w:val="none" w:sz="0" w:space="0" w:color="auto"/>
      </w:divBdr>
      <w:divsChild>
        <w:div w:id="172497055">
          <w:marLeft w:val="0"/>
          <w:marRight w:val="0"/>
          <w:marTop w:val="0"/>
          <w:marBottom w:val="0"/>
          <w:divBdr>
            <w:top w:val="none" w:sz="0" w:space="0" w:color="auto"/>
            <w:left w:val="none" w:sz="0" w:space="0" w:color="auto"/>
            <w:bottom w:val="none" w:sz="0" w:space="0" w:color="auto"/>
            <w:right w:val="none" w:sz="0" w:space="0" w:color="auto"/>
          </w:divBdr>
          <w:divsChild>
            <w:div w:id="83040664">
              <w:marLeft w:val="0"/>
              <w:marRight w:val="0"/>
              <w:marTop w:val="0"/>
              <w:marBottom w:val="0"/>
              <w:divBdr>
                <w:top w:val="none" w:sz="0" w:space="0" w:color="auto"/>
                <w:left w:val="none" w:sz="0" w:space="0" w:color="auto"/>
                <w:bottom w:val="none" w:sz="0" w:space="0" w:color="auto"/>
                <w:right w:val="none" w:sz="0" w:space="0" w:color="auto"/>
              </w:divBdr>
            </w:div>
            <w:div w:id="103572850">
              <w:marLeft w:val="0"/>
              <w:marRight w:val="0"/>
              <w:marTop w:val="0"/>
              <w:marBottom w:val="0"/>
              <w:divBdr>
                <w:top w:val="none" w:sz="0" w:space="0" w:color="auto"/>
                <w:left w:val="none" w:sz="0" w:space="0" w:color="auto"/>
                <w:bottom w:val="none" w:sz="0" w:space="0" w:color="auto"/>
                <w:right w:val="none" w:sz="0" w:space="0" w:color="auto"/>
              </w:divBdr>
            </w:div>
            <w:div w:id="267087220">
              <w:marLeft w:val="0"/>
              <w:marRight w:val="0"/>
              <w:marTop w:val="0"/>
              <w:marBottom w:val="0"/>
              <w:divBdr>
                <w:top w:val="none" w:sz="0" w:space="0" w:color="auto"/>
                <w:left w:val="none" w:sz="0" w:space="0" w:color="auto"/>
                <w:bottom w:val="none" w:sz="0" w:space="0" w:color="auto"/>
                <w:right w:val="none" w:sz="0" w:space="0" w:color="auto"/>
              </w:divBdr>
            </w:div>
            <w:div w:id="300116588">
              <w:marLeft w:val="0"/>
              <w:marRight w:val="0"/>
              <w:marTop w:val="0"/>
              <w:marBottom w:val="0"/>
              <w:divBdr>
                <w:top w:val="none" w:sz="0" w:space="0" w:color="auto"/>
                <w:left w:val="none" w:sz="0" w:space="0" w:color="auto"/>
                <w:bottom w:val="none" w:sz="0" w:space="0" w:color="auto"/>
                <w:right w:val="none" w:sz="0" w:space="0" w:color="auto"/>
              </w:divBdr>
            </w:div>
            <w:div w:id="341393763">
              <w:marLeft w:val="0"/>
              <w:marRight w:val="0"/>
              <w:marTop w:val="0"/>
              <w:marBottom w:val="0"/>
              <w:divBdr>
                <w:top w:val="none" w:sz="0" w:space="0" w:color="auto"/>
                <w:left w:val="none" w:sz="0" w:space="0" w:color="auto"/>
                <w:bottom w:val="none" w:sz="0" w:space="0" w:color="auto"/>
                <w:right w:val="none" w:sz="0" w:space="0" w:color="auto"/>
              </w:divBdr>
            </w:div>
            <w:div w:id="614949943">
              <w:marLeft w:val="0"/>
              <w:marRight w:val="0"/>
              <w:marTop w:val="0"/>
              <w:marBottom w:val="0"/>
              <w:divBdr>
                <w:top w:val="none" w:sz="0" w:space="0" w:color="auto"/>
                <w:left w:val="none" w:sz="0" w:space="0" w:color="auto"/>
                <w:bottom w:val="none" w:sz="0" w:space="0" w:color="auto"/>
                <w:right w:val="none" w:sz="0" w:space="0" w:color="auto"/>
              </w:divBdr>
            </w:div>
            <w:div w:id="904796822">
              <w:marLeft w:val="0"/>
              <w:marRight w:val="0"/>
              <w:marTop w:val="0"/>
              <w:marBottom w:val="0"/>
              <w:divBdr>
                <w:top w:val="none" w:sz="0" w:space="0" w:color="auto"/>
                <w:left w:val="none" w:sz="0" w:space="0" w:color="auto"/>
                <w:bottom w:val="none" w:sz="0" w:space="0" w:color="auto"/>
                <w:right w:val="none" w:sz="0" w:space="0" w:color="auto"/>
              </w:divBdr>
            </w:div>
            <w:div w:id="1036344667">
              <w:marLeft w:val="0"/>
              <w:marRight w:val="0"/>
              <w:marTop w:val="0"/>
              <w:marBottom w:val="0"/>
              <w:divBdr>
                <w:top w:val="none" w:sz="0" w:space="0" w:color="auto"/>
                <w:left w:val="none" w:sz="0" w:space="0" w:color="auto"/>
                <w:bottom w:val="none" w:sz="0" w:space="0" w:color="auto"/>
                <w:right w:val="none" w:sz="0" w:space="0" w:color="auto"/>
              </w:divBdr>
            </w:div>
            <w:div w:id="1113476032">
              <w:marLeft w:val="0"/>
              <w:marRight w:val="0"/>
              <w:marTop w:val="0"/>
              <w:marBottom w:val="0"/>
              <w:divBdr>
                <w:top w:val="none" w:sz="0" w:space="0" w:color="auto"/>
                <w:left w:val="none" w:sz="0" w:space="0" w:color="auto"/>
                <w:bottom w:val="none" w:sz="0" w:space="0" w:color="auto"/>
                <w:right w:val="none" w:sz="0" w:space="0" w:color="auto"/>
              </w:divBdr>
            </w:div>
            <w:div w:id="1245409865">
              <w:marLeft w:val="0"/>
              <w:marRight w:val="0"/>
              <w:marTop w:val="0"/>
              <w:marBottom w:val="0"/>
              <w:divBdr>
                <w:top w:val="none" w:sz="0" w:space="0" w:color="auto"/>
                <w:left w:val="none" w:sz="0" w:space="0" w:color="auto"/>
                <w:bottom w:val="none" w:sz="0" w:space="0" w:color="auto"/>
                <w:right w:val="none" w:sz="0" w:space="0" w:color="auto"/>
              </w:divBdr>
            </w:div>
            <w:div w:id="1582136983">
              <w:marLeft w:val="0"/>
              <w:marRight w:val="0"/>
              <w:marTop w:val="0"/>
              <w:marBottom w:val="0"/>
              <w:divBdr>
                <w:top w:val="none" w:sz="0" w:space="0" w:color="auto"/>
                <w:left w:val="none" w:sz="0" w:space="0" w:color="auto"/>
                <w:bottom w:val="none" w:sz="0" w:space="0" w:color="auto"/>
                <w:right w:val="none" w:sz="0" w:space="0" w:color="auto"/>
              </w:divBdr>
            </w:div>
            <w:div w:id="1663074012">
              <w:marLeft w:val="0"/>
              <w:marRight w:val="0"/>
              <w:marTop w:val="0"/>
              <w:marBottom w:val="0"/>
              <w:divBdr>
                <w:top w:val="none" w:sz="0" w:space="0" w:color="auto"/>
                <w:left w:val="none" w:sz="0" w:space="0" w:color="auto"/>
                <w:bottom w:val="none" w:sz="0" w:space="0" w:color="auto"/>
                <w:right w:val="none" w:sz="0" w:space="0" w:color="auto"/>
              </w:divBdr>
            </w:div>
            <w:div w:id="1718116976">
              <w:marLeft w:val="0"/>
              <w:marRight w:val="0"/>
              <w:marTop w:val="0"/>
              <w:marBottom w:val="0"/>
              <w:divBdr>
                <w:top w:val="none" w:sz="0" w:space="0" w:color="auto"/>
                <w:left w:val="none" w:sz="0" w:space="0" w:color="auto"/>
                <w:bottom w:val="none" w:sz="0" w:space="0" w:color="auto"/>
                <w:right w:val="none" w:sz="0" w:space="0" w:color="auto"/>
              </w:divBdr>
            </w:div>
            <w:div w:id="1742827765">
              <w:marLeft w:val="0"/>
              <w:marRight w:val="0"/>
              <w:marTop w:val="0"/>
              <w:marBottom w:val="0"/>
              <w:divBdr>
                <w:top w:val="none" w:sz="0" w:space="0" w:color="auto"/>
                <w:left w:val="none" w:sz="0" w:space="0" w:color="auto"/>
                <w:bottom w:val="none" w:sz="0" w:space="0" w:color="auto"/>
                <w:right w:val="none" w:sz="0" w:space="0" w:color="auto"/>
              </w:divBdr>
            </w:div>
            <w:div w:id="1854567414">
              <w:marLeft w:val="0"/>
              <w:marRight w:val="0"/>
              <w:marTop w:val="0"/>
              <w:marBottom w:val="0"/>
              <w:divBdr>
                <w:top w:val="none" w:sz="0" w:space="0" w:color="auto"/>
                <w:left w:val="none" w:sz="0" w:space="0" w:color="auto"/>
                <w:bottom w:val="none" w:sz="0" w:space="0" w:color="auto"/>
                <w:right w:val="none" w:sz="0" w:space="0" w:color="auto"/>
              </w:divBdr>
            </w:div>
            <w:div w:id="2025282822">
              <w:marLeft w:val="0"/>
              <w:marRight w:val="0"/>
              <w:marTop w:val="0"/>
              <w:marBottom w:val="0"/>
              <w:divBdr>
                <w:top w:val="none" w:sz="0" w:space="0" w:color="auto"/>
                <w:left w:val="none" w:sz="0" w:space="0" w:color="auto"/>
                <w:bottom w:val="none" w:sz="0" w:space="0" w:color="auto"/>
                <w:right w:val="none" w:sz="0" w:space="0" w:color="auto"/>
              </w:divBdr>
            </w:div>
            <w:div w:id="207847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0336">
      <w:bodyDiv w:val="1"/>
      <w:marLeft w:val="0"/>
      <w:marRight w:val="0"/>
      <w:marTop w:val="0"/>
      <w:marBottom w:val="0"/>
      <w:divBdr>
        <w:top w:val="none" w:sz="0" w:space="0" w:color="auto"/>
        <w:left w:val="none" w:sz="0" w:space="0" w:color="auto"/>
        <w:bottom w:val="none" w:sz="0" w:space="0" w:color="auto"/>
        <w:right w:val="none" w:sz="0" w:space="0" w:color="auto"/>
      </w:divBdr>
    </w:div>
    <w:div w:id="193470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cuments\Custom%20Office%20Templates\Proposal_Template_SOCEC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Proposal_Template_SOCECON.dotx</Template>
  <TotalTime>65</TotalTime>
  <Pages>14</Pages>
  <Words>484</Words>
  <Characters>2763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THE RESEARCH PROPOSAL TEMPLATE</vt:lpstr>
    </vt:vector>
  </TitlesOfParts>
  <Company>University of Kwa-Zulu Natal</Company>
  <LinksUpToDate>false</LinksUpToDate>
  <CharactersWithSpaces>3241</CharactersWithSpaces>
  <SharedDoc>false</SharedDoc>
  <HLinks>
    <vt:vector size="6" baseType="variant">
      <vt:variant>
        <vt:i4>5963840</vt:i4>
      </vt:variant>
      <vt:variant>
        <vt:i4>81</vt:i4>
      </vt:variant>
      <vt:variant>
        <vt:i4>0</vt:i4>
      </vt:variant>
      <vt:variant>
        <vt:i4>5</vt:i4>
      </vt:variant>
      <vt:variant>
        <vt:lpwstr>https://aut.ac.nz.libguides.com/APA6th/referencelist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PROPOSAL TEMPLATE</dc:title>
  <dc:subject/>
  <dc:creator>Rosanna Berizo Cabalatungan</dc:creator>
  <cp:keywords/>
  <dc:description/>
  <cp:lastModifiedBy>Ella Rose Cabalatungan</cp:lastModifiedBy>
  <cp:revision>8</cp:revision>
  <dcterms:created xsi:type="dcterms:W3CDTF">2019-08-22T23:06:00Z</dcterms:created>
  <dcterms:modified xsi:type="dcterms:W3CDTF">2019-10-07T15:31:00Z</dcterms:modified>
</cp:coreProperties>
</file>